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1843001C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F0309C">
        <w:rPr>
          <w:spacing w:val="-3"/>
          <w:sz w:val="24"/>
          <w:szCs w:val="24"/>
        </w:rPr>
        <w:t>352</w:t>
      </w:r>
      <w:r w:rsidR="00D21BA1" w:rsidRPr="00A71503">
        <w:rPr>
          <w:spacing w:val="-3"/>
          <w:sz w:val="24"/>
          <w:szCs w:val="24"/>
        </w:rPr>
        <w:t>/202</w:t>
      </w:r>
      <w:r w:rsidR="00F0309C">
        <w:rPr>
          <w:spacing w:val="-3"/>
          <w:sz w:val="24"/>
          <w:szCs w:val="24"/>
        </w:rPr>
        <w:t>5</w:t>
      </w:r>
    </w:p>
    <w:p w14:paraId="735AD76C" w14:textId="6CB25B8C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="00A300C9">
        <w:rPr>
          <w:spacing w:val="-6"/>
          <w:sz w:val="24"/>
          <w:szCs w:val="24"/>
        </w:rPr>
        <w:t xml:space="preserve">DMAN -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0D6E125F" w14:textId="05AAF8E5" w:rsidR="00DF2A7D" w:rsidRPr="007D56EE" w:rsidRDefault="000C63FC" w:rsidP="0039079F">
      <w:pPr>
        <w:pStyle w:val="Corpodetexto"/>
        <w:spacing w:before="145" w:line="360" w:lineRule="auto"/>
        <w:ind w:left="118" w:right="103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="00EA65E5">
        <w:rPr>
          <w:b/>
          <w:sz w:val="24"/>
          <w:szCs w:val="24"/>
        </w:rPr>
        <w:t xml:space="preserve">: </w:t>
      </w:r>
      <w:r w:rsidR="00F0309C" w:rsidRPr="00F0309C">
        <w:rPr>
          <w:sz w:val="24"/>
          <w:szCs w:val="24"/>
        </w:rPr>
        <w:t>Contratação de empresa para fornecimento de materiais e equipamentos para serviços de manutenção da rede de telefonia, rede de distribuição do sinal de TV digital, rede de distribuição de sons de plenário e aviso e rede de sensores, conforme especificações (qualitativas e quantitativas) pormenorizadas no Termo de Referência.– Análise das Propostas - Manifestação Administrativa</w:t>
      </w: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760428CE" w14:textId="4A29560E" w:rsidR="008A1108" w:rsidRPr="007D56EE" w:rsidRDefault="00A300C9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300C9">
        <w:rPr>
          <w:sz w:val="24"/>
          <w:szCs w:val="24"/>
        </w:rPr>
        <w:t>À Coordenadoria de Compras</w:t>
      </w: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0927396" w14:textId="57DB0390" w:rsidR="00067FD2" w:rsidRDefault="00EA65E5" w:rsidP="00F0309C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EA65E5">
        <w:rPr>
          <w:sz w:val="24"/>
          <w:szCs w:val="24"/>
        </w:rPr>
        <w:t xml:space="preserve">Em atenção aos termos do Despacho da Coordenadoria de </w:t>
      </w:r>
      <w:r w:rsidR="00F0309C">
        <w:rPr>
          <w:sz w:val="24"/>
          <w:szCs w:val="24"/>
        </w:rPr>
        <w:t>Compras</w:t>
      </w:r>
      <w:r w:rsidRPr="00EA65E5">
        <w:rPr>
          <w:sz w:val="24"/>
          <w:szCs w:val="24"/>
        </w:rPr>
        <w:t xml:space="preserve"> juntado em </w:t>
      </w:r>
      <w:r w:rsidR="00F0309C">
        <w:rPr>
          <w:sz w:val="24"/>
          <w:szCs w:val="24"/>
        </w:rPr>
        <w:t>10</w:t>
      </w:r>
      <w:r w:rsidRPr="00EA65E5">
        <w:rPr>
          <w:sz w:val="24"/>
          <w:szCs w:val="24"/>
        </w:rPr>
        <w:t>/</w:t>
      </w:r>
      <w:r w:rsidR="00F0309C">
        <w:rPr>
          <w:sz w:val="24"/>
          <w:szCs w:val="24"/>
        </w:rPr>
        <w:t>02</w:t>
      </w:r>
      <w:r w:rsidRPr="00EA65E5">
        <w:rPr>
          <w:sz w:val="24"/>
          <w:szCs w:val="24"/>
        </w:rPr>
        <w:t>/202</w:t>
      </w:r>
      <w:r w:rsidR="00F0309C">
        <w:rPr>
          <w:sz w:val="24"/>
          <w:szCs w:val="24"/>
        </w:rPr>
        <w:t>6</w:t>
      </w:r>
      <w:r w:rsidRPr="00EA65E5">
        <w:rPr>
          <w:sz w:val="24"/>
          <w:szCs w:val="24"/>
        </w:rPr>
        <w:t xml:space="preserve"> às </w:t>
      </w:r>
      <w:r w:rsidR="00F0309C">
        <w:rPr>
          <w:sz w:val="24"/>
          <w:szCs w:val="24"/>
        </w:rPr>
        <w:t>17</w:t>
      </w:r>
      <w:r w:rsidRPr="00EA65E5">
        <w:rPr>
          <w:sz w:val="24"/>
          <w:szCs w:val="24"/>
        </w:rPr>
        <w:t>h</w:t>
      </w:r>
      <w:r w:rsidR="00F0309C">
        <w:rPr>
          <w:sz w:val="24"/>
          <w:szCs w:val="24"/>
        </w:rPr>
        <w:t xml:space="preserve">35 </w:t>
      </w:r>
      <w:r w:rsidRPr="00EA65E5">
        <w:rPr>
          <w:sz w:val="24"/>
          <w:szCs w:val="24"/>
        </w:rPr>
        <w:t>min  no Alesp Digital, cumpre a esta Unidade informar:</w:t>
      </w:r>
      <w:bookmarkStart w:id="0" w:name="_GoBack"/>
      <w:bookmarkEnd w:id="0"/>
    </w:p>
    <w:tbl>
      <w:tblPr>
        <w:tblW w:w="7796" w:type="dxa"/>
        <w:tblInd w:w="2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4"/>
        <w:gridCol w:w="993"/>
        <w:gridCol w:w="1275"/>
        <w:gridCol w:w="3544"/>
      </w:tblGrid>
      <w:tr w:rsidR="003B1C91" w:rsidRPr="003B1C91" w14:paraId="7DF3125E" w14:textId="77777777" w:rsidTr="00F0309C">
        <w:trPr>
          <w:trHeight w:val="315"/>
        </w:trPr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8EAA44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  <w:t>Participante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26DE4D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  <w:t>Lote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B0385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  <w:t>Item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2CD18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  <w:t>Análise</w:t>
            </w:r>
          </w:p>
        </w:tc>
      </w:tr>
      <w:tr w:rsidR="003B1C91" w:rsidRPr="003B1C91" w14:paraId="3D8DFF64" w14:textId="77777777" w:rsidTr="00F0309C">
        <w:trPr>
          <w:trHeight w:val="315"/>
        </w:trPr>
        <w:tc>
          <w:tcPr>
            <w:tcW w:w="198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49BB4" w14:textId="41B1900A" w:rsidR="003B1C91" w:rsidRPr="003B1C91" w:rsidRDefault="005E3A07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  <w:t>FRANCIS TONUCI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63676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42044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D68A8D" w14:textId="492ED5D2" w:rsidR="003B1C91" w:rsidRPr="003B1C91" w:rsidRDefault="00B23C8C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B1C91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B1C91" w:rsidRPr="003B1C91" w14:paraId="09F51DDF" w14:textId="77777777" w:rsidTr="00F0309C">
        <w:trPr>
          <w:trHeight w:val="315"/>
        </w:trPr>
        <w:tc>
          <w:tcPr>
            <w:tcW w:w="198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B73B3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E261BB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CC3C9E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3E52A3" w14:textId="3D5E0A13" w:rsidR="003B1C91" w:rsidRPr="003B1C91" w:rsidRDefault="00B23C8C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B1C91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B1C91" w:rsidRPr="003B1C91" w14:paraId="1CD766B5" w14:textId="77777777" w:rsidTr="00F0309C">
        <w:trPr>
          <w:trHeight w:val="315"/>
        </w:trPr>
        <w:tc>
          <w:tcPr>
            <w:tcW w:w="198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7A1CC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56C1E9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9E754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0C59A2" w14:textId="5BB55112" w:rsidR="003B1C91" w:rsidRPr="003B1C91" w:rsidRDefault="00B23C8C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B1C91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B1C91" w:rsidRPr="003B1C91" w14:paraId="2AABA0A8" w14:textId="77777777" w:rsidTr="0039079F">
        <w:trPr>
          <w:trHeight w:val="315"/>
        </w:trPr>
        <w:tc>
          <w:tcPr>
            <w:tcW w:w="1984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E8BF2D7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FE7B7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92780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8D5967" w14:textId="55F3F508" w:rsidR="003B1C91" w:rsidRPr="003B1C91" w:rsidRDefault="00B23C8C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B1C91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F0309C" w:rsidRPr="003B1C91" w14:paraId="461A4D1D" w14:textId="77777777" w:rsidTr="0039079F">
        <w:trPr>
          <w:trHeight w:val="315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F1783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75C532" w14:textId="7F43A2F6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AE961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77FC63" w14:textId="0B0C176A" w:rsidR="003B1C91" w:rsidRPr="003B1C91" w:rsidRDefault="00B23C8C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B1C91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F0309C" w:rsidRPr="003B1C91" w14:paraId="39A97CC6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D21C8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D5E419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9C8964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4FBA44" w14:textId="69EAF960" w:rsidR="003B1C91" w:rsidRPr="003B1C91" w:rsidRDefault="00B23C8C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B1C91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F0309C" w:rsidRPr="003B1C91" w14:paraId="1673255C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48901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A8B35F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F60C58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4454B9" w14:textId="766DB6BB" w:rsidR="003B1C91" w:rsidRPr="003B1C91" w:rsidRDefault="00B23C8C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B1C91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F0309C" w:rsidRPr="003B1C91" w14:paraId="6549063E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D0054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2826A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41E590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10A2F9" w14:textId="6A08227C" w:rsidR="003B1C91" w:rsidRPr="003B1C91" w:rsidRDefault="00B23C8C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B1C91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F0309C" w:rsidRPr="003B1C91" w14:paraId="53278AEE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165EB" w14:textId="77777777" w:rsidR="003B1C91" w:rsidRPr="003B1C91" w:rsidRDefault="003B1C91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2FC9B4" w14:textId="77777777" w:rsidR="003B1C91" w:rsidRPr="003B1C91" w:rsidRDefault="003B1C91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59D65B" w14:textId="77777777" w:rsidR="003B1C91" w:rsidRPr="003B1C91" w:rsidRDefault="003B1C91" w:rsidP="003B1C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814457" w14:textId="551FE74E" w:rsidR="003B1C91" w:rsidRPr="003B1C91" w:rsidRDefault="00B23C8C" w:rsidP="003B1C9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B1C91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13013C2C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B7AF" w14:textId="6364A006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</w:pPr>
            <w:r w:rsidRPr="0039079F">
              <w:rPr>
                <w:rFonts w:ascii="Times New Roman" w:eastAsiaTheme="minorHAnsi" w:hAnsi="Times New Roman" w:cs="Times New Roman"/>
                <w:b/>
                <w:lang w:val="pt-BR"/>
              </w:rPr>
              <w:t>SOLUÇÕES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88BA5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71EEF6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E95225" w14:textId="43F989A1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6A7365EF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E18A9" w14:textId="01F09870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</w:pPr>
            <w:r w:rsidRPr="0039079F">
              <w:rPr>
                <w:rFonts w:ascii="Times New Roman" w:eastAsiaTheme="minorHAnsi" w:hAnsi="Times New Roman" w:cs="Times New Roman"/>
                <w:b/>
                <w:lang w:val="pt-BR"/>
              </w:rPr>
              <w:t>COMERCIO E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4D978" w14:textId="60CFA91B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07B4C6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AEE426" w14:textId="5721CDB6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4D1CA0E6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A83BF" w14:textId="2E27076C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pt-BR" w:eastAsia="pt-BR"/>
              </w:rPr>
            </w:pPr>
            <w:r w:rsidRPr="0039079F">
              <w:rPr>
                <w:rFonts w:ascii="Times New Roman" w:eastAsiaTheme="minorHAnsi" w:hAnsi="Times New Roman" w:cs="Times New Roman"/>
                <w:b/>
                <w:lang w:val="pt-BR"/>
              </w:rPr>
              <w:t>SERVIÇOS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D353D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3052DB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E77266" w14:textId="46DDB25B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2390592E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57C55" w14:textId="4EA51518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9079F">
              <w:rPr>
                <w:rFonts w:ascii="Times New Roman" w:eastAsiaTheme="minorHAnsi" w:hAnsi="Times New Roman" w:cs="Times New Roman"/>
                <w:b/>
                <w:lang w:val="pt-BR"/>
              </w:rPr>
              <w:t>LTDA.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FAE7C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258A35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34182E" w14:textId="421034D6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59ECFC77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A0397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28AC72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6C5D2B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3F069A" w14:textId="02C7BF2D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61317515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E35BF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80DC65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93D9D8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19146D" w14:textId="43FDD520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47D99360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59E84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EF967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32E141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F81F68" w14:textId="7BE5F3CE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1B49E66F" w14:textId="77777777" w:rsidTr="0039079F">
        <w:trPr>
          <w:trHeight w:val="315"/>
        </w:trPr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7A55E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8FB24F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B84C28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4E561A" w14:textId="3FC72C1C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65A55745" w14:textId="77777777" w:rsidTr="0039079F">
        <w:trPr>
          <w:trHeight w:val="315"/>
        </w:trPr>
        <w:tc>
          <w:tcPr>
            <w:tcW w:w="1984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19F2A2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7E2789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BFA82E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14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A3DEC0" w14:textId="68044DDE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</w:p>
        </w:tc>
      </w:tr>
      <w:tr w:rsidR="0039079F" w:rsidRPr="003B1C91" w14:paraId="3F00CB16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11E516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8E2980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DAE94B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34BB42" w14:textId="65393D97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785504B1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7BEB5A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0A5CC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E5759A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DD5D66" w14:textId="5FFCC00E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29A7C023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A1F70E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FBE90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8E5222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F1C88D" w14:textId="7E60B458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2FCBE9E3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82BC62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81C1E2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F7E37A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DE9A23" w14:textId="5EF39D50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615C0F41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D873A5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95409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79C7F7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F941BE" w14:textId="42E6DDF4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2837B246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C22CC6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3C5A94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6BD7E1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458CD0" w14:textId="2DDDB5F4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1A5EE136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BEEF6F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46484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C10B12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D299B1" w14:textId="2D9A2317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0B81D239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F29A27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0933A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ECCF5E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DC24F0" w14:textId="0D40EDD8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5E4C86F8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A8FAE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6B7D1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9689D7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32F0CC" w14:textId="0EF12BB2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6F1F9B2A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E2AF29" w14:textId="2AE20460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9079F">
              <w:rPr>
                <w:rFonts w:ascii="Times New Roman" w:eastAsiaTheme="minorHAnsi" w:hAnsi="Times New Roman" w:cs="Times New Roman"/>
                <w:b/>
                <w:lang w:val="pt-BR"/>
              </w:rPr>
              <w:t>SOLUÇÕES</w:t>
            </w: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69447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536692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92D5C3" w14:textId="5526164B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3FC38FBA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9087E1" w14:textId="3BCEAE9E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9079F">
              <w:rPr>
                <w:rFonts w:ascii="Times New Roman" w:eastAsiaTheme="minorHAnsi" w:hAnsi="Times New Roman" w:cs="Times New Roman"/>
                <w:b/>
                <w:lang w:val="pt-BR"/>
              </w:rPr>
              <w:t>COMERCIO E</w:t>
            </w: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992B1" w14:textId="199766D3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D3C82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472783" w14:textId="313211CA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6F70A030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DA2D1" w14:textId="030DB1C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9079F">
              <w:rPr>
                <w:rFonts w:ascii="Times New Roman" w:eastAsiaTheme="minorHAnsi" w:hAnsi="Times New Roman" w:cs="Times New Roman"/>
                <w:b/>
                <w:lang w:val="pt-BR"/>
              </w:rPr>
              <w:t>SERVIÇOS</w:t>
            </w: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C1A5F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5C7E4F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6687B2" w14:textId="68E1445A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4F04FF50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BE3A30" w14:textId="3F69D29F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9079F">
              <w:rPr>
                <w:rFonts w:ascii="Times New Roman" w:eastAsiaTheme="minorHAnsi" w:hAnsi="Times New Roman" w:cs="Times New Roman"/>
                <w:b/>
                <w:lang w:val="pt-BR"/>
              </w:rPr>
              <w:t>LTDA.</w:t>
            </w: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B1AE0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D3029A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17B844" w14:textId="250825F6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7A1E1FC2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38E83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EE107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4B8E2D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9A3CE0" w14:textId="44A50C1C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06D1432D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55321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30A5A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F11827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387AF0" w14:textId="0ACE5B6D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2BD2A55A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ABDBC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1DAB77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47C9BA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12A1B5" w14:textId="2996227D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317F4CB6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E2644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AEDDDC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8234FC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378F40" w14:textId="7FB5F098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4E164140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EC060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17100B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CF68DC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F6AB4B" w14:textId="01DBF999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741D376E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20865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8E3DC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6A283E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96AAA5" w14:textId="6F031827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76F7B641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47FB5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040944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E42641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9C806E" w14:textId="64C28B80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5345B861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7C198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6A9FEF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868B1D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93919A" w14:textId="166E9DAC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39079F" w:rsidRPr="003B1C91" w14:paraId="05DF1949" w14:textId="77777777" w:rsidTr="0039079F">
        <w:trPr>
          <w:trHeight w:val="315"/>
        </w:trPr>
        <w:tc>
          <w:tcPr>
            <w:tcW w:w="198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BF4F9C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9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DDC81" w14:textId="77777777" w:rsidR="0039079F" w:rsidRPr="003B1C91" w:rsidRDefault="0039079F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E1099E" w14:textId="77777777" w:rsidR="0039079F" w:rsidRPr="003B1C91" w:rsidRDefault="0039079F" w:rsidP="003907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3ADA8C" w14:textId="2CA37FBD" w:rsidR="0039079F" w:rsidRPr="003B1C91" w:rsidRDefault="00B23C8C" w:rsidP="003907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Atende ao solicitado.</w:t>
            </w:r>
            <w:r w:rsidR="0039079F" w:rsidRPr="003B1C9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</w:tbl>
    <w:p w14:paraId="51DC0599" w14:textId="77777777" w:rsidR="00271AD5" w:rsidRDefault="00271AD5" w:rsidP="00F0309C">
      <w:pPr>
        <w:widowControl/>
        <w:shd w:val="clear" w:color="auto" w:fill="FFFFFF"/>
        <w:autoSpaceDE/>
        <w:autoSpaceDN/>
        <w:spacing w:line="360" w:lineRule="auto"/>
        <w:jc w:val="both"/>
        <w:rPr>
          <w:sz w:val="24"/>
          <w:szCs w:val="24"/>
        </w:rPr>
      </w:pPr>
    </w:p>
    <w:p w14:paraId="4CDA3F50" w14:textId="5E3E0892" w:rsidR="00BD2C9F" w:rsidRDefault="00BD2C9F" w:rsidP="00BD2C9F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BD2C9F">
        <w:rPr>
          <w:sz w:val="24"/>
          <w:szCs w:val="24"/>
        </w:rPr>
        <w:t>Sendo o que cabia.</w:t>
      </w:r>
    </w:p>
    <w:p w14:paraId="27F7A875" w14:textId="45C1F36F" w:rsidR="00BD2C9F" w:rsidRDefault="00BD2C9F" w:rsidP="00F0309C">
      <w:pPr>
        <w:widowControl/>
        <w:shd w:val="clear" w:color="auto" w:fill="FFFFFF"/>
        <w:autoSpaceDE/>
        <w:autoSpaceDN/>
        <w:spacing w:line="360" w:lineRule="auto"/>
        <w:jc w:val="both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3CA4CE2E" w14:textId="77777777" w:rsidR="008D26F2" w:rsidRPr="007D56EE" w:rsidRDefault="008D26F2" w:rsidP="00F0309C">
      <w:pPr>
        <w:widowControl/>
        <w:shd w:val="clear" w:color="auto" w:fill="FFFFFF"/>
        <w:autoSpaceDE/>
        <w:autoSpaceDN/>
        <w:spacing w:line="360" w:lineRule="auto"/>
        <w:jc w:val="both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0FAB962A" w14:textId="61D7B928" w:rsidR="003E6FD0" w:rsidRDefault="00A71503" w:rsidP="00F0309C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F0309C">
        <w:rPr>
          <w:rFonts w:eastAsia="Times New Roman"/>
          <w:color w:val="121212"/>
          <w:sz w:val="24"/>
          <w:szCs w:val="24"/>
          <w:lang w:val="pt-BR" w:eastAsia="pt-BR"/>
        </w:rPr>
        <w:t>12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F0309C">
        <w:rPr>
          <w:rFonts w:eastAsia="Times New Roman"/>
          <w:color w:val="121212"/>
          <w:sz w:val="24"/>
          <w:szCs w:val="24"/>
          <w:lang w:val="pt-BR" w:eastAsia="pt-BR"/>
        </w:rPr>
        <w:t>fevereiro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F0309C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2659FF91" w14:textId="77777777" w:rsidR="003E6FD0" w:rsidRPr="007D56EE" w:rsidRDefault="003E6FD0" w:rsidP="00BD2C9F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28C23C7F" w:rsidR="00A71503" w:rsidRPr="007D56EE" w:rsidRDefault="00704995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3ACC7B3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704995" w:rsidRPr="007D56EE">
        <w:rPr>
          <w:rFonts w:eastAsia="Times New Roman"/>
          <w:color w:val="121212"/>
          <w:sz w:val="24"/>
          <w:szCs w:val="24"/>
          <w:lang w:val="pt-BR" w:eastAsia="pt-BR"/>
        </w:rPr>
        <w:t>a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Divisão</w:t>
      </w:r>
    </w:p>
    <w:sectPr w:rsidR="0031046D" w:rsidRPr="00A71503" w:rsidSect="00DF2A7D">
      <w:headerReference w:type="default" r:id="rId7"/>
      <w:footerReference w:type="default" r:id="rId8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AC03A5" w14:textId="77777777" w:rsidR="002B387C" w:rsidRDefault="002B387C" w:rsidP="00DA788F">
      <w:r>
        <w:separator/>
      </w:r>
    </w:p>
  </w:endnote>
  <w:endnote w:type="continuationSeparator" w:id="0">
    <w:p w14:paraId="0FD4C442" w14:textId="77777777" w:rsidR="002B387C" w:rsidRDefault="002B387C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2BDCE204" w:rsidR="006E007F" w:rsidRPr="00DA3188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</w:p>
  <w:p w14:paraId="49AC435F" w14:textId="77777777" w:rsidR="006E007F" w:rsidRPr="00703150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6E007F" w:rsidRPr="00DA3188" w:rsidRDefault="006E007F" w:rsidP="00D25B2B">
    <w:pPr>
      <w:pStyle w:val="Rodap"/>
      <w:rPr>
        <w:rFonts w:ascii="Verdana" w:hAnsi="Verdana"/>
      </w:rPr>
    </w:pPr>
  </w:p>
  <w:p w14:paraId="3977FCA2" w14:textId="77777777" w:rsidR="006E007F" w:rsidRPr="00D25B2B" w:rsidRDefault="006E007F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03452" w14:textId="77777777" w:rsidR="002B387C" w:rsidRDefault="002B387C" w:rsidP="00DA788F">
      <w:r>
        <w:separator/>
      </w:r>
    </w:p>
  </w:footnote>
  <w:footnote w:type="continuationSeparator" w:id="0">
    <w:p w14:paraId="3CAC2B42" w14:textId="77777777" w:rsidR="002B387C" w:rsidRDefault="002B387C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6E007F" w:rsidRDefault="006E007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2F71"/>
    <w:rsid w:val="00056677"/>
    <w:rsid w:val="00061337"/>
    <w:rsid w:val="00066AE5"/>
    <w:rsid w:val="0006724C"/>
    <w:rsid w:val="00067FD2"/>
    <w:rsid w:val="00092224"/>
    <w:rsid w:val="000B33B8"/>
    <w:rsid w:val="000B6F4E"/>
    <w:rsid w:val="000C63FC"/>
    <w:rsid w:val="000D2F63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B2FB7"/>
    <w:rsid w:val="001C59F4"/>
    <w:rsid w:val="001C5FDA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71AD5"/>
    <w:rsid w:val="00272B2E"/>
    <w:rsid w:val="002876B7"/>
    <w:rsid w:val="00290351"/>
    <w:rsid w:val="00290CD9"/>
    <w:rsid w:val="002A3026"/>
    <w:rsid w:val="002B0BFF"/>
    <w:rsid w:val="002B2CD7"/>
    <w:rsid w:val="002B387C"/>
    <w:rsid w:val="002B6C8B"/>
    <w:rsid w:val="002C2A79"/>
    <w:rsid w:val="002C3991"/>
    <w:rsid w:val="002E0216"/>
    <w:rsid w:val="002E7B23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9079F"/>
    <w:rsid w:val="00394BC3"/>
    <w:rsid w:val="0039510C"/>
    <w:rsid w:val="003A34AF"/>
    <w:rsid w:val="003A3DCD"/>
    <w:rsid w:val="003B1C91"/>
    <w:rsid w:val="003C08F6"/>
    <w:rsid w:val="003C0EA9"/>
    <w:rsid w:val="003C4894"/>
    <w:rsid w:val="003E06CB"/>
    <w:rsid w:val="003E6FD0"/>
    <w:rsid w:val="003F0BB8"/>
    <w:rsid w:val="003F21E3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665A6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3A07"/>
    <w:rsid w:val="005E6332"/>
    <w:rsid w:val="006028D8"/>
    <w:rsid w:val="00605F51"/>
    <w:rsid w:val="00622CE9"/>
    <w:rsid w:val="00632975"/>
    <w:rsid w:val="0066398A"/>
    <w:rsid w:val="00672B80"/>
    <w:rsid w:val="00680B48"/>
    <w:rsid w:val="00682793"/>
    <w:rsid w:val="00684EAF"/>
    <w:rsid w:val="00695767"/>
    <w:rsid w:val="006B5B82"/>
    <w:rsid w:val="006D3241"/>
    <w:rsid w:val="006D416B"/>
    <w:rsid w:val="006D418E"/>
    <w:rsid w:val="006D7D25"/>
    <w:rsid w:val="006E007F"/>
    <w:rsid w:val="006E4097"/>
    <w:rsid w:val="006E6CA5"/>
    <w:rsid w:val="00701AE9"/>
    <w:rsid w:val="007026AD"/>
    <w:rsid w:val="00703150"/>
    <w:rsid w:val="00704995"/>
    <w:rsid w:val="00704B22"/>
    <w:rsid w:val="0071178A"/>
    <w:rsid w:val="00715C54"/>
    <w:rsid w:val="00752917"/>
    <w:rsid w:val="00756903"/>
    <w:rsid w:val="007605C7"/>
    <w:rsid w:val="00762B0F"/>
    <w:rsid w:val="0076747F"/>
    <w:rsid w:val="00773D9D"/>
    <w:rsid w:val="007A6446"/>
    <w:rsid w:val="007C53D9"/>
    <w:rsid w:val="007D2EBF"/>
    <w:rsid w:val="007D56EE"/>
    <w:rsid w:val="007E7E49"/>
    <w:rsid w:val="007F4179"/>
    <w:rsid w:val="00816D94"/>
    <w:rsid w:val="0082073D"/>
    <w:rsid w:val="00827DFF"/>
    <w:rsid w:val="00836204"/>
    <w:rsid w:val="00851A0C"/>
    <w:rsid w:val="008553E3"/>
    <w:rsid w:val="0086174D"/>
    <w:rsid w:val="00865B76"/>
    <w:rsid w:val="00880877"/>
    <w:rsid w:val="00883F51"/>
    <w:rsid w:val="0088560D"/>
    <w:rsid w:val="00895AE5"/>
    <w:rsid w:val="008A1108"/>
    <w:rsid w:val="008D0604"/>
    <w:rsid w:val="008D26F2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50AA"/>
    <w:rsid w:val="009D0416"/>
    <w:rsid w:val="009D4909"/>
    <w:rsid w:val="009F2BEB"/>
    <w:rsid w:val="009F318B"/>
    <w:rsid w:val="00A101F6"/>
    <w:rsid w:val="00A247D0"/>
    <w:rsid w:val="00A300C9"/>
    <w:rsid w:val="00A32105"/>
    <w:rsid w:val="00A3735E"/>
    <w:rsid w:val="00A40FC7"/>
    <w:rsid w:val="00A428FD"/>
    <w:rsid w:val="00A51630"/>
    <w:rsid w:val="00A71503"/>
    <w:rsid w:val="00A7160D"/>
    <w:rsid w:val="00A8589C"/>
    <w:rsid w:val="00A9001C"/>
    <w:rsid w:val="00AA03C6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3C8C"/>
    <w:rsid w:val="00B33BDC"/>
    <w:rsid w:val="00B440B5"/>
    <w:rsid w:val="00B61F85"/>
    <w:rsid w:val="00B756D0"/>
    <w:rsid w:val="00BC1D71"/>
    <w:rsid w:val="00BD2C9F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6007"/>
    <w:rsid w:val="00DA788F"/>
    <w:rsid w:val="00DD7557"/>
    <w:rsid w:val="00DE6629"/>
    <w:rsid w:val="00DF124B"/>
    <w:rsid w:val="00DF2A7D"/>
    <w:rsid w:val="00DF5566"/>
    <w:rsid w:val="00E06E1B"/>
    <w:rsid w:val="00E131C3"/>
    <w:rsid w:val="00E1786D"/>
    <w:rsid w:val="00E36BED"/>
    <w:rsid w:val="00E408D8"/>
    <w:rsid w:val="00E563C8"/>
    <w:rsid w:val="00E650EF"/>
    <w:rsid w:val="00E76CC3"/>
    <w:rsid w:val="00E97071"/>
    <w:rsid w:val="00EA00D5"/>
    <w:rsid w:val="00EA0B89"/>
    <w:rsid w:val="00EA25B5"/>
    <w:rsid w:val="00EA5033"/>
    <w:rsid w:val="00EA65E5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309C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C86C4-8980-4610-AFA1-3B0CA2098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299</TotalTime>
  <Pages>2</Pages>
  <Words>316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10</cp:revision>
  <cp:lastPrinted>2026-02-12T21:56:00Z</cp:lastPrinted>
  <dcterms:created xsi:type="dcterms:W3CDTF">2026-02-12T16:58:00Z</dcterms:created>
  <dcterms:modified xsi:type="dcterms:W3CDTF">2026-02-12T21:56:00Z</dcterms:modified>
</cp:coreProperties>
</file>