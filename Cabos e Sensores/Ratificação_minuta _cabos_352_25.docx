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9B6B17" w14:textId="64E14EA7" w:rsidR="00B14946" w:rsidRPr="00B14946" w:rsidRDefault="00B14946" w:rsidP="00B14946">
      <w:pPr>
        <w:pStyle w:val="Textbody"/>
        <w:spacing w:before="1"/>
        <w:ind w:left="2"/>
        <w:jc w:val="both"/>
        <w:rPr>
          <w:sz w:val="20"/>
          <w:szCs w:val="20"/>
        </w:rPr>
      </w:pPr>
      <w:r w:rsidRPr="00B14946">
        <w:rPr>
          <w:b/>
          <w:sz w:val="20"/>
          <w:szCs w:val="20"/>
        </w:rPr>
        <w:t>Ref</w:t>
      </w:r>
      <w:r w:rsidRPr="00B14946">
        <w:rPr>
          <w:sz w:val="20"/>
          <w:szCs w:val="20"/>
        </w:rPr>
        <w:t>:</w:t>
      </w:r>
      <w:r w:rsidRPr="00B14946">
        <w:rPr>
          <w:spacing w:val="-2"/>
          <w:sz w:val="20"/>
          <w:szCs w:val="20"/>
        </w:rPr>
        <w:t xml:space="preserve"> </w:t>
      </w:r>
      <w:r w:rsidRPr="00B14946">
        <w:rPr>
          <w:sz w:val="20"/>
          <w:szCs w:val="20"/>
        </w:rPr>
        <w:t>Processo</w:t>
      </w:r>
      <w:r w:rsidRPr="00B14946">
        <w:rPr>
          <w:spacing w:val="-2"/>
          <w:sz w:val="20"/>
          <w:szCs w:val="20"/>
        </w:rPr>
        <w:t xml:space="preserve"> </w:t>
      </w:r>
      <w:r w:rsidRPr="00B14946">
        <w:rPr>
          <w:sz w:val="20"/>
          <w:szCs w:val="20"/>
        </w:rPr>
        <w:t>Digital</w:t>
      </w:r>
      <w:r w:rsidRPr="00B14946">
        <w:rPr>
          <w:spacing w:val="-5"/>
          <w:sz w:val="20"/>
          <w:szCs w:val="20"/>
        </w:rPr>
        <w:t xml:space="preserve"> </w:t>
      </w:r>
      <w:r w:rsidRPr="00B14946">
        <w:rPr>
          <w:sz w:val="20"/>
          <w:szCs w:val="20"/>
        </w:rPr>
        <w:t>nº</w:t>
      </w:r>
      <w:r w:rsidRPr="00B14946">
        <w:rPr>
          <w:spacing w:val="-5"/>
          <w:sz w:val="20"/>
          <w:szCs w:val="20"/>
        </w:rPr>
        <w:t xml:space="preserve"> </w:t>
      </w:r>
      <w:r w:rsidR="000D0E6E">
        <w:rPr>
          <w:spacing w:val="-5"/>
          <w:sz w:val="20"/>
          <w:szCs w:val="20"/>
        </w:rPr>
        <w:t>352</w:t>
      </w:r>
      <w:r w:rsidRPr="00B14946">
        <w:rPr>
          <w:spacing w:val="-5"/>
          <w:sz w:val="20"/>
          <w:szCs w:val="20"/>
        </w:rPr>
        <w:t>/2025</w:t>
      </w:r>
    </w:p>
    <w:p w14:paraId="53683BD4" w14:textId="77777777" w:rsidR="00B14946" w:rsidRPr="00B14946" w:rsidRDefault="00B14946" w:rsidP="00B14946">
      <w:pPr>
        <w:pStyle w:val="Standard"/>
        <w:spacing w:before="132"/>
        <w:ind w:left="2"/>
        <w:jc w:val="both"/>
        <w:rPr>
          <w:sz w:val="20"/>
          <w:szCs w:val="20"/>
        </w:rPr>
      </w:pPr>
      <w:r w:rsidRPr="00B14946">
        <w:rPr>
          <w:b/>
          <w:sz w:val="20"/>
          <w:szCs w:val="20"/>
        </w:rPr>
        <w:t>Interessado</w:t>
      </w:r>
      <w:r w:rsidRPr="00B14946">
        <w:rPr>
          <w:sz w:val="20"/>
          <w:szCs w:val="20"/>
        </w:rPr>
        <w:t>:</w:t>
      </w:r>
      <w:r w:rsidRPr="00B14946">
        <w:rPr>
          <w:spacing w:val="-5"/>
          <w:sz w:val="20"/>
          <w:szCs w:val="20"/>
        </w:rPr>
        <w:t xml:space="preserve"> </w:t>
      </w:r>
      <w:r w:rsidRPr="00B14946">
        <w:rPr>
          <w:sz w:val="20"/>
          <w:szCs w:val="20"/>
        </w:rPr>
        <w:t>Divisão</w:t>
      </w:r>
      <w:r w:rsidRPr="00B14946">
        <w:rPr>
          <w:spacing w:val="-6"/>
          <w:sz w:val="20"/>
          <w:szCs w:val="20"/>
        </w:rPr>
        <w:t xml:space="preserve"> </w:t>
      </w:r>
      <w:r w:rsidRPr="00B14946">
        <w:rPr>
          <w:sz w:val="20"/>
          <w:szCs w:val="20"/>
        </w:rPr>
        <w:t>de</w:t>
      </w:r>
      <w:r w:rsidRPr="00B14946">
        <w:rPr>
          <w:spacing w:val="-4"/>
          <w:sz w:val="20"/>
          <w:szCs w:val="20"/>
        </w:rPr>
        <w:t xml:space="preserve"> </w:t>
      </w:r>
      <w:r w:rsidRPr="00B14946">
        <w:rPr>
          <w:spacing w:val="-2"/>
          <w:sz w:val="20"/>
          <w:szCs w:val="20"/>
        </w:rPr>
        <w:t>Manutenção</w:t>
      </w:r>
    </w:p>
    <w:p w14:paraId="60CC1220" w14:textId="24214188" w:rsidR="00B14946" w:rsidRPr="00F51738" w:rsidRDefault="00B14946" w:rsidP="00F51738">
      <w:pPr>
        <w:autoSpaceDE w:val="0"/>
        <w:autoSpaceDN w:val="0"/>
        <w:adjustRightInd w:val="0"/>
        <w:jc w:val="both"/>
        <w:rPr>
          <w:rFonts w:ascii="Tahoma" w:eastAsia="Tahoma" w:hAnsi="Tahoma" w:cs="Tahoma"/>
          <w:spacing w:val="-4"/>
          <w:lang w:val="pt-PT" w:eastAsia="en-US"/>
        </w:rPr>
      </w:pPr>
      <w:r w:rsidRPr="00587D5A">
        <w:rPr>
          <w:rFonts w:ascii="Tahoma" w:eastAsia="Tahoma" w:hAnsi="Tahoma" w:cs="Tahoma"/>
          <w:b/>
          <w:lang w:val="pt-PT" w:eastAsia="en-US"/>
        </w:rPr>
        <w:t>Assunto:</w:t>
      </w:r>
      <w:r w:rsidRPr="00B14946">
        <w:t xml:space="preserve"> </w:t>
      </w:r>
      <w:r w:rsidR="000D0E6E" w:rsidRPr="00F51738">
        <w:rPr>
          <w:rFonts w:ascii="Tahoma" w:eastAsia="Tahoma" w:hAnsi="Tahoma" w:cs="Tahoma"/>
          <w:spacing w:val="-4"/>
          <w:lang w:val="pt-PT" w:eastAsia="en-US"/>
        </w:rPr>
        <w:t>Contratação de empresa para fornecimento de materiais e equipamentos para serviços de manutenção da rede de telefonia, rede de distribuição do sinal de TV digital, rede de distribuição de sons de plenário e aviso e rede de sensores, conforme especificações (qualitativas e quantitativas) pormenorizadas no Termo de Referência.</w:t>
      </w:r>
      <w:r w:rsidRPr="00F51738">
        <w:rPr>
          <w:rFonts w:ascii="Tahoma" w:eastAsia="Tahoma" w:hAnsi="Tahoma" w:cs="Tahoma"/>
          <w:spacing w:val="-4"/>
          <w:lang w:val="pt-PT" w:eastAsia="en-US"/>
        </w:rPr>
        <w:t>– Ratificação da Minuta</w:t>
      </w:r>
      <w:r w:rsidR="00326C34" w:rsidRPr="00F51738">
        <w:rPr>
          <w:rFonts w:ascii="Tahoma" w:eastAsia="Tahoma" w:hAnsi="Tahoma" w:cs="Tahoma"/>
          <w:spacing w:val="-4"/>
          <w:lang w:val="pt-PT" w:eastAsia="en-US"/>
        </w:rPr>
        <w:t xml:space="preserve"> do Edital - </w:t>
      </w:r>
      <w:r w:rsidRPr="00F51738">
        <w:rPr>
          <w:rFonts w:ascii="Tahoma" w:eastAsia="Tahoma" w:hAnsi="Tahoma" w:cs="Tahoma"/>
          <w:spacing w:val="-4"/>
          <w:lang w:val="pt-PT" w:eastAsia="en-US"/>
        </w:rPr>
        <w:t>Manifestação Administrativa</w:t>
      </w:r>
    </w:p>
    <w:p w14:paraId="2758B098" w14:textId="77777777" w:rsidR="00B14946" w:rsidRPr="00F51738" w:rsidRDefault="00B14946" w:rsidP="00B14946">
      <w:pPr>
        <w:pStyle w:val="Textbody"/>
        <w:spacing w:before="265"/>
        <w:jc w:val="both"/>
        <w:rPr>
          <w:spacing w:val="-4"/>
          <w:sz w:val="20"/>
          <w:szCs w:val="20"/>
        </w:rPr>
      </w:pPr>
    </w:p>
    <w:p w14:paraId="107B7470" w14:textId="77777777" w:rsidR="00B14946" w:rsidRPr="00B14946" w:rsidRDefault="00B14946" w:rsidP="00B14946">
      <w:pPr>
        <w:pStyle w:val="Textbody"/>
        <w:ind w:left="2"/>
        <w:jc w:val="both"/>
        <w:rPr>
          <w:sz w:val="20"/>
          <w:szCs w:val="20"/>
        </w:rPr>
      </w:pPr>
      <w:r w:rsidRPr="00B14946">
        <w:rPr>
          <w:sz w:val="20"/>
          <w:szCs w:val="20"/>
        </w:rPr>
        <w:t>À</w:t>
      </w:r>
      <w:r w:rsidRPr="00B14946">
        <w:rPr>
          <w:spacing w:val="-4"/>
          <w:sz w:val="20"/>
          <w:szCs w:val="20"/>
        </w:rPr>
        <w:t xml:space="preserve"> Coordenadoria de Compras</w:t>
      </w:r>
    </w:p>
    <w:p w14:paraId="7910826A" w14:textId="77777777" w:rsidR="00B14946" w:rsidRPr="00B14946" w:rsidRDefault="00B14946" w:rsidP="00B14946">
      <w:pPr>
        <w:pStyle w:val="Textbody"/>
        <w:jc w:val="both"/>
        <w:rPr>
          <w:sz w:val="20"/>
          <w:szCs w:val="20"/>
        </w:rPr>
      </w:pPr>
    </w:p>
    <w:p w14:paraId="09681B84" w14:textId="77777777" w:rsidR="00B14946" w:rsidRPr="00B14946" w:rsidRDefault="00B14946" w:rsidP="00B14946">
      <w:pPr>
        <w:pStyle w:val="Textbody"/>
        <w:spacing w:before="133"/>
        <w:jc w:val="both"/>
        <w:rPr>
          <w:sz w:val="20"/>
          <w:szCs w:val="20"/>
        </w:rPr>
      </w:pPr>
    </w:p>
    <w:p w14:paraId="46EEB0F1" w14:textId="559C9BB5" w:rsidR="00E458C4" w:rsidRDefault="00E458C4" w:rsidP="00E458C4">
      <w:pPr>
        <w:pStyle w:val="Textbody"/>
        <w:spacing w:line="360" w:lineRule="auto"/>
        <w:ind w:left="2" w:right="133" w:firstLine="2834"/>
        <w:jc w:val="both"/>
        <w:rPr>
          <w:spacing w:val="-4"/>
          <w:sz w:val="20"/>
          <w:szCs w:val="20"/>
        </w:rPr>
      </w:pPr>
      <w:r w:rsidRPr="000E38CB">
        <w:rPr>
          <w:spacing w:val="-4"/>
          <w:sz w:val="20"/>
          <w:szCs w:val="20"/>
        </w:rPr>
        <w:t xml:space="preserve">Considerando o Despacho da Coordenadoria de Compras juntado em </w:t>
      </w:r>
      <w:r w:rsidR="000D0E6E">
        <w:rPr>
          <w:spacing w:val="-4"/>
          <w:sz w:val="20"/>
          <w:szCs w:val="20"/>
        </w:rPr>
        <w:t>22</w:t>
      </w:r>
      <w:r w:rsidRPr="000E38CB">
        <w:rPr>
          <w:spacing w:val="-4"/>
          <w:sz w:val="20"/>
          <w:szCs w:val="20"/>
        </w:rPr>
        <w:t>/0</w:t>
      </w:r>
      <w:r w:rsidR="000D0E6E">
        <w:rPr>
          <w:spacing w:val="-4"/>
          <w:sz w:val="20"/>
          <w:szCs w:val="20"/>
        </w:rPr>
        <w:t>1</w:t>
      </w:r>
      <w:r w:rsidRPr="000E38CB">
        <w:rPr>
          <w:spacing w:val="-4"/>
          <w:sz w:val="20"/>
          <w:szCs w:val="20"/>
        </w:rPr>
        <w:t>/202</w:t>
      </w:r>
      <w:r w:rsidR="000D0E6E">
        <w:rPr>
          <w:spacing w:val="-4"/>
          <w:sz w:val="20"/>
          <w:szCs w:val="20"/>
        </w:rPr>
        <w:t>6</w:t>
      </w:r>
      <w:r w:rsidRPr="000E38CB">
        <w:rPr>
          <w:spacing w:val="-4"/>
          <w:sz w:val="20"/>
          <w:szCs w:val="20"/>
        </w:rPr>
        <w:t xml:space="preserve"> às </w:t>
      </w:r>
      <w:r w:rsidR="000D0E6E">
        <w:rPr>
          <w:spacing w:val="-4"/>
          <w:sz w:val="20"/>
          <w:szCs w:val="20"/>
        </w:rPr>
        <w:t>14</w:t>
      </w:r>
      <w:r w:rsidRPr="000E38CB">
        <w:rPr>
          <w:spacing w:val="-4"/>
          <w:sz w:val="20"/>
          <w:szCs w:val="20"/>
        </w:rPr>
        <w:t>h</w:t>
      </w:r>
      <w:r w:rsidR="000D0E6E">
        <w:rPr>
          <w:spacing w:val="-4"/>
          <w:sz w:val="20"/>
          <w:szCs w:val="20"/>
        </w:rPr>
        <w:t>59</w:t>
      </w:r>
      <w:r w:rsidRPr="000E38CB">
        <w:rPr>
          <w:spacing w:val="-4"/>
          <w:sz w:val="20"/>
          <w:szCs w:val="20"/>
        </w:rPr>
        <w:t>min via comentários no Alesp Digital, cumpre a esta Unidade:</w:t>
      </w:r>
    </w:p>
    <w:p w14:paraId="7AD51D72" w14:textId="6E226F41" w:rsidR="00CB0C63" w:rsidRDefault="00402C1D" w:rsidP="00CB0C63">
      <w:pPr>
        <w:pStyle w:val="Textbody"/>
        <w:spacing w:line="360" w:lineRule="auto"/>
        <w:ind w:left="2" w:right="133" w:firstLine="2834"/>
        <w:jc w:val="both"/>
        <w:rPr>
          <w:spacing w:val="-4"/>
          <w:sz w:val="20"/>
          <w:szCs w:val="20"/>
        </w:rPr>
      </w:pPr>
      <w:r>
        <w:rPr>
          <w:spacing w:val="-4"/>
          <w:sz w:val="20"/>
          <w:szCs w:val="20"/>
        </w:rPr>
        <w:t xml:space="preserve">Preliminarmente, </w:t>
      </w:r>
      <w:r w:rsidR="000D0E6E">
        <w:rPr>
          <w:spacing w:val="-4"/>
          <w:sz w:val="20"/>
          <w:szCs w:val="20"/>
        </w:rPr>
        <w:t>S</w:t>
      </w:r>
      <w:r w:rsidR="00CB0C63" w:rsidRPr="00CB0C63">
        <w:rPr>
          <w:spacing w:val="-4"/>
          <w:sz w:val="20"/>
          <w:szCs w:val="20"/>
        </w:rPr>
        <w:t xml:space="preserve">olicitar a </w:t>
      </w:r>
      <w:r w:rsidR="000D0E6E">
        <w:rPr>
          <w:spacing w:val="-4"/>
          <w:sz w:val="20"/>
          <w:szCs w:val="20"/>
        </w:rPr>
        <w:t>inclusão</w:t>
      </w:r>
      <w:r w:rsidR="00CB0C63" w:rsidRPr="00CB0C63">
        <w:rPr>
          <w:spacing w:val="-4"/>
          <w:sz w:val="20"/>
          <w:szCs w:val="20"/>
        </w:rPr>
        <w:t xml:space="preserve"> </w:t>
      </w:r>
      <w:r w:rsidR="000D0E6E">
        <w:rPr>
          <w:spacing w:val="-4"/>
          <w:sz w:val="20"/>
          <w:szCs w:val="20"/>
        </w:rPr>
        <w:t>n</w:t>
      </w:r>
      <w:r w:rsidR="00CB0C63" w:rsidRPr="00CB0C63">
        <w:rPr>
          <w:spacing w:val="-4"/>
          <w:sz w:val="20"/>
          <w:szCs w:val="20"/>
        </w:rPr>
        <w:t xml:space="preserve">o item </w:t>
      </w:r>
      <w:r w:rsidR="000D0E6E">
        <w:rPr>
          <w:spacing w:val="-4"/>
          <w:sz w:val="20"/>
          <w:szCs w:val="20"/>
        </w:rPr>
        <w:t>3 do Modelo de Proposta Comercial a observação que para o item 33 do lote 2 o prazo para a entrega é de 60 (sessenta) dias</w:t>
      </w:r>
      <w:r w:rsidR="00CB0C63" w:rsidRPr="00CB0C63">
        <w:rPr>
          <w:spacing w:val="-4"/>
          <w:sz w:val="20"/>
          <w:szCs w:val="20"/>
        </w:rPr>
        <w:t>.</w:t>
      </w:r>
    </w:p>
    <w:p w14:paraId="472761F3" w14:textId="099DE0C0" w:rsidR="00B14946" w:rsidRPr="000E38CB" w:rsidRDefault="003B20E4" w:rsidP="00B14946">
      <w:pPr>
        <w:pStyle w:val="Textbody"/>
        <w:spacing w:line="360" w:lineRule="auto"/>
        <w:ind w:left="2" w:right="133" w:firstLine="2834"/>
        <w:jc w:val="both"/>
        <w:rPr>
          <w:spacing w:val="-4"/>
          <w:sz w:val="20"/>
          <w:szCs w:val="20"/>
        </w:rPr>
      </w:pPr>
      <w:r>
        <w:rPr>
          <w:spacing w:val="-4"/>
          <w:sz w:val="20"/>
          <w:szCs w:val="20"/>
        </w:rPr>
        <w:t>Superada a quest</w:t>
      </w:r>
      <w:r w:rsidR="000D0E6E">
        <w:rPr>
          <w:spacing w:val="-4"/>
          <w:sz w:val="20"/>
          <w:szCs w:val="20"/>
        </w:rPr>
        <w:t>ão</w:t>
      </w:r>
      <w:r>
        <w:rPr>
          <w:spacing w:val="-4"/>
          <w:sz w:val="20"/>
          <w:szCs w:val="20"/>
        </w:rPr>
        <w:t xml:space="preserve"> anterior r</w:t>
      </w:r>
      <w:r w:rsidR="00B14946" w:rsidRPr="000E38CB">
        <w:rPr>
          <w:spacing w:val="-4"/>
          <w:sz w:val="20"/>
          <w:szCs w:val="20"/>
        </w:rPr>
        <w:t xml:space="preserve">atificar os termos do Termo de Referência, parte integrante da Minuta do Aviso de Contratação Direta juntado em </w:t>
      </w:r>
      <w:r w:rsidR="000D0E6E">
        <w:rPr>
          <w:spacing w:val="-4"/>
          <w:sz w:val="20"/>
          <w:szCs w:val="20"/>
        </w:rPr>
        <w:t>22</w:t>
      </w:r>
      <w:r w:rsidR="00B14946" w:rsidRPr="000E38CB">
        <w:rPr>
          <w:spacing w:val="-4"/>
          <w:sz w:val="20"/>
          <w:szCs w:val="20"/>
        </w:rPr>
        <w:t>/</w:t>
      </w:r>
      <w:r w:rsidR="000D0E6E">
        <w:rPr>
          <w:spacing w:val="-4"/>
          <w:sz w:val="20"/>
          <w:szCs w:val="20"/>
        </w:rPr>
        <w:t>01</w:t>
      </w:r>
      <w:r w:rsidR="00B14946" w:rsidRPr="000E38CB">
        <w:rPr>
          <w:spacing w:val="-4"/>
          <w:sz w:val="20"/>
          <w:szCs w:val="20"/>
        </w:rPr>
        <w:t>/202</w:t>
      </w:r>
      <w:r w:rsidR="000D0E6E">
        <w:rPr>
          <w:spacing w:val="-4"/>
          <w:sz w:val="20"/>
          <w:szCs w:val="20"/>
        </w:rPr>
        <w:t>6</w:t>
      </w:r>
      <w:r w:rsidR="00B14946" w:rsidRPr="000E38CB">
        <w:rPr>
          <w:spacing w:val="-4"/>
          <w:sz w:val="20"/>
          <w:szCs w:val="20"/>
        </w:rPr>
        <w:t xml:space="preserve"> e informar que o presente descritivo abarca especificações precisas, suficientes e claras, não contendo qualquer excesso que frustre a competitividade, ou ainda, inviabilize a participação de qualquer interessado.</w:t>
      </w:r>
    </w:p>
    <w:p w14:paraId="4CE59353" w14:textId="0E38B979" w:rsidR="00B14946" w:rsidRPr="000E38CB" w:rsidRDefault="00B14946" w:rsidP="00B14946">
      <w:pPr>
        <w:pStyle w:val="Textbody"/>
        <w:spacing w:line="360" w:lineRule="auto"/>
        <w:ind w:left="2" w:right="133" w:firstLine="2834"/>
        <w:jc w:val="both"/>
        <w:rPr>
          <w:spacing w:val="-4"/>
          <w:sz w:val="20"/>
          <w:szCs w:val="20"/>
        </w:rPr>
      </w:pPr>
      <w:r w:rsidRPr="000E38CB">
        <w:rPr>
          <w:spacing w:val="-4"/>
          <w:sz w:val="20"/>
          <w:szCs w:val="20"/>
        </w:rPr>
        <w:t xml:space="preserve">Ainda neste, quanto ao objeto, impende ressaltar estar a justificativa para o ajuste pretendido circunstanciada no tocante a necessidade da contratação constante do Documento de Formalização de Demanda juntado em </w:t>
      </w:r>
      <w:r w:rsidR="000D0E6E">
        <w:rPr>
          <w:spacing w:val="-4"/>
          <w:sz w:val="20"/>
          <w:szCs w:val="20"/>
        </w:rPr>
        <w:t>22</w:t>
      </w:r>
      <w:r w:rsidRPr="000E38CB">
        <w:rPr>
          <w:spacing w:val="-4"/>
          <w:sz w:val="20"/>
          <w:szCs w:val="20"/>
        </w:rPr>
        <w:t>/</w:t>
      </w:r>
      <w:r w:rsidR="000D0E6E">
        <w:rPr>
          <w:spacing w:val="-4"/>
          <w:sz w:val="20"/>
          <w:szCs w:val="20"/>
        </w:rPr>
        <w:t>10</w:t>
      </w:r>
      <w:r w:rsidRPr="000E38CB">
        <w:rPr>
          <w:spacing w:val="-4"/>
          <w:sz w:val="20"/>
          <w:szCs w:val="20"/>
        </w:rPr>
        <w:t>/2025 e do item 2 do Termo de Referência.</w:t>
      </w:r>
    </w:p>
    <w:p w14:paraId="1E51AE25" w14:textId="77777777" w:rsidR="00B14946" w:rsidRPr="000E38CB" w:rsidRDefault="00B14946" w:rsidP="00B14946">
      <w:pPr>
        <w:pStyle w:val="Textbody"/>
        <w:spacing w:line="360" w:lineRule="auto"/>
        <w:ind w:left="2" w:right="133" w:firstLine="2834"/>
        <w:jc w:val="both"/>
        <w:rPr>
          <w:spacing w:val="-4"/>
          <w:sz w:val="20"/>
          <w:szCs w:val="20"/>
        </w:rPr>
      </w:pPr>
      <w:r w:rsidRPr="000E38CB">
        <w:rPr>
          <w:spacing w:val="-4"/>
          <w:sz w:val="20"/>
          <w:szCs w:val="20"/>
        </w:rPr>
        <w:t>No que tange à Planilha de Preços estimados constante do subitem 9 do Termo de Referência, esta contém os quantitativos para execução do objeto.</w:t>
      </w:r>
    </w:p>
    <w:p w14:paraId="3E9296DC" w14:textId="34B4201E" w:rsidR="00B14946" w:rsidRPr="00B14946" w:rsidRDefault="00B14946" w:rsidP="00B14946">
      <w:pPr>
        <w:pStyle w:val="Textbody"/>
        <w:spacing w:line="360" w:lineRule="auto"/>
        <w:ind w:left="2" w:right="133" w:firstLine="2834"/>
        <w:jc w:val="both"/>
        <w:rPr>
          <w:spacing w:val="-4"/>
          <w:sz w:val="20"/>
          <w:szCs w:val="20"/>
        </w:rPr>
      </w:pPr>
      <w:r w:rsidRPr="000E38CB">
        <w:rPr>
          <w:spacing w:val="-4"/>
          <w:sz w:val="20"/>
          <w:szCs w:val="20"/>
        </w:rPr>
        <w:t xml:space="preserve">Isto posto, informar ciência quanto a planilha de preços (estimados) juntada em </w:t>
      </w:r>
      <w:r w:rsidR="008D4A4A">
        <w:rPr>
          <w:spacing w:val="-4"/>
          <w:sz w:val="20"/>
          <w:szCs w:val="20"/>
        </w:rPr>
        <w:t>19</w:t>
      </w:r>
      <w:r w:rsidR="000E09A4" w:rsidRPr="000E38CB">
        <w:rPr>
          <w:spacing w:val="-4"/>
          <w:sz w:val="20"/>
          <w:szCs w:val="20"/>
        </w:rPr>
        <w:t>/</w:t>
      </w:r>
      <w:r w:rsidR="008D4A4A">
        <w:rPr>
          <w:spacing w:val="-4"/>
          <w:sz w:val="20"/>
          <w:szCs w:val="20"/>
        </w:rPr>
        <w:t>01</w:t>
      </w:r>
      <w:r w:rsidR="000E09A4" w:rsidRPr="000E38CB">
        <w:rPr>
          <w:spacing w:val="-4"/>
          <w:sz w:val="20"/>
          <w:szCs w:val="20"/>
        </w:rPr>
        <w:t>/202</w:t>
      </w:r>
      <w:r w:rsidR="008D4A4A">
        <w:rPr>
          <w:spacing w:val="-4"/>
          <w:sz w:val="20"/>
          <w:szCs w:val="20"/>
        </w:rPr>
        <w:t>6</w:t>
      </w:r>
      <w:r w:rsidRPr="000E38CB">
        <w:rPr>
          <w:spacing w:val="-4"/>
          <w:sz w:val="20"/>
          <w:szCs w:val="20"/>
        </w:rPr>
        <w:t xml:space="preserve"> pela Coordenadoria de Compras.</w:t>
      </w:r>
    </w:p>
    <w:p w14:paraId="18B25276" w14:textId="77777777" w:rsidR="00B14946" w:rsidRPr="00B14946" w:rsidRDefault="00B14946" w:rsidP="00B14946">
      <w:pPr>
        <w:pStyle w:val="Textbody"/>
        <w:spacing w:line="360" w:lineRule="auto"/>
        <w:ind w:left="2" w:right="133" w:firstLine="2834"/>
        <w:jc w:val="both"/>
        <w:rPr>
          <w:spacing w:val="-4"/>
          <w:sz w:val="20"/>
          <w:szCs w:val="20"/>
        </w:rPr>
      </w:pPr>
      <w:r w:rsidRPr="00B14946">
        <w:rPr>
          <w:spacing w:val="-4"/>
          <w:sz w:val="20"/>
          <w:szCs w:val="20"/>
        </w:rPr>
        <w:t>Sendo o que cabia.</w:t>
      </w:r>
    </w:p>
    <w:p w14:paraId="30CD01BA" w14:textId="77777777" w:rsidR="0055225C" w:rsidRDefault="0055225C" w:rsidP="00B14946">
      <w:pPr>
        <w:jc w:val="both"/>
        <w:rPr>
          <w:rFonts w:ascii="Arial" w:hAnsi="Arial" w:cs="Arial"/>
          <w:b/>
          <w:sz w:val="22"/>
          <w:szCs w:val="22"/>
        </w:rPr>
      </w:pPr>
    </w:p>
    <w:p w14:paraId="7EE5A6C6" w14:textId="4EF5DCE5" w:rsidR="00B14946" w:rsidRDefault="00B14946" w:rsidP="00140641">
      <w:pPr>
        <w:pStyle w:val="Textbody"/>
        <w:ind w:left="3109" w:right="2975"/>
        <w:jc w:val="both"/>
        <w:rPr>
          <w:spacing w:val="-4"/>
          <w:sz w:val="20"/>
          <w:szCs w:val="20"/>
        </w:rPr>
      </w:pPr>
      <w:r w:rsidRPr="00B14946">
        <w:rPr>
          <w:sz w:val="20"/>
          <w:szCs w:val="20"/>
        </w:rPr>
        <w:t>DMAN,</w:t>
      </w:r>
      <w:r w:rsidRPr="00B14946">
        <w:rPr>
          <w:spacing w:val="-1"/>
          <w:sz w:val="20"/>
          <w:szCs w:val="20"/>
        </w:rPr>
        <w:t xml:space="preserve"> </w:t>
      </w:r>
      <w:r w:rsidR="008D4A4A">
        <w:rPr>
          <w:spacing w:val="-1"/>
          <w:sz w:val="20"/>
          <w:szCs w:val="20"/>
        </w:rPr>
        <w:t>28</w:t>
      </w:r>
      <w:r w:rsidRPr="00B14946">
        <w:rPr>
          <w:spacing w:val="-1"/>
          <w:sz w:val="20"/>
          <w:szCs w:val="20"/>
        </w:rPr>
        <w:t xml:space="preserve"> de </w:t>
      </w:r>
      <w:r w:rsidR="008D4A4A">
        <w:rPr>
          <w:spacing w:val="-1"/>
          <w:sz w:val="20"/>
          <w:szCs w:val="20"/>
        </w:rPr>
        <w:t>janeiro</w:t>
      </w:r>
      <w:r w:rsidRPr="00B14946">
        <w:rPr>
          <w:spacing w:val="-3"/>
          <w:sz w:val="20"/>
          <w:szCs w:val="20"/>
        </w:rPr>
        <w:t xml:space="preserve"> </w:t>
      </w:r>
      <w:r w:rsidRPr="00B14946">
        <w:rPr>
          <w:sz w:val="20"/>
          <w:szCs w:val="20"/>
        </w:rPr>
        <w:t>de</w:t>
      </w:r>
      <w:r w:rsidRPr="00B14946">
        <w:rPr>
          <w:spacing w:val="-1"/>
          <w:sz w:val="20"/>
          <w:szCs w:val="20"/>
        </w:rPr>
        <w:t xml:space="preserve"> </w:t>
      </w:r>
      <w:r w:rsidRPr="00B14946">
        <w:rPr>
          <w:spacing w:val="-4"/>
          <w:sz w:val="20"/>
          <w:szCs w:val="20"/>
        </w:rPr>
        <w:t>202</w:t>
      </w:r>
      <w:r w:rsidR="008D4A4A">
        <w:rPr>
          <w:spacing w:val="-4"/>
          <w:sz w:val="20"/>
          <w:szCs w:val="20"/>
        </w:rPr>
        <w:t>6</w:t>
      </w:r>
    </w:p>
    <w:p w14:paraId="7AFA6B06" w14:textId="73E8AF20" w:rsidR="00B14946" w:rsidRDefault="00B14946" w:rsidP="00B14946">
      <w:pPr>
        <w:pStyle w:val="Textbody"/>
        <w:ind w:left="3109" w:right="3242"/>
        <w:jc w:val="both"/>
        <w:rPr>
          <w:sz w:val="20"/>
          <w:szCs w:val="20"/>
        </w:rPr>
      </w:pPr>
    </w:p>
    <w:p w14:paraId="409358D5" w14:textId="77777777" w:rsidR="00B14946" w:rsidRPr="00B14946" w:rsidRDefault="00B14946" w:rsidP="00B14946">
      <w:pPr>
        <w:pStyle w:val="Textbody"/>
        <w:ind w:left="3109" w:right="3242"/>
        <w:jc w:val="both"/>
        <w:rPr>
          <w:sz w:val="20"/>
          <w:szCs w:val="20"/>
        </w:rPr>
      </w:pPr>
    </w:p>
    <w:p w14:paraId="4B3BF8A2" w14:textId="467CAA05" w:rsidR="00B14946" w:rsidRPr="00B14946" w:rsidRDefault="00B14946" w:rsidP="00B14946">
      <w:pPr>
        <w:pStyle w:val="Textbody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bookmarkStart w:id="0" w:name="_GoBack"/>
      <w:bookmarkEnd w:id="0"/>
      <w:r>
        <w:rPr>
          <w:sz w:val="20"/>
          <w:szCs w:val="20"/>
        </w:rPr>
        <w:t xml:space="preserve">                       ________________________</w:t>
      </w:r>
    </w:p>
    <w:p w14:paraId="56BE3EAF" w14:textId="5A7C79DE" w:rsidR="00B14946" w:rsidRPr="00B14946" w:rsidRDefault="00140641" w:rsidP="00140641">
      <w:pPr>
        <w:pStyle w:val="Textbody"/>
        <w:spacing w:line="468" w:lineRule="auto"/>
        <w:ind w:left="2977" w:right="3401"/>
        <w:jc w:val="center"/>
        <w:rPr>
          <w:sz w:val="20"/>
          <w:szCs w:val="20"/>
        </w:rPr>
      </w:pPr>
      <w:r>
        <w:rPr>
          <w:sz w:val="20"/>
          <w:szCs w:val="20"/>
        </w:rPr>
        <w:t>Aline Castro Rodrigues</w:t>
      </w:r>
      <w:r w:rsidR="00B14946" w:rsidRPr="00B14946">
        <w:rPr>
          <w:sz w:val="20"/>
          <w:szCs w:val="20"/>
        </w:rPr>
        <w:t xml:space="preserve"> Gestor</w:t>
      </w:r>
      <w:r>
        <w:rPr>
          <w:sz w:val="20"/>
          <w:szCs w:val="20"/>
        </w:rPr>
        <w:t>a</w:t>
      </w:r>
      <w:r w:rsidR="00B14946" w:rsidRPr="00B14946">
        <w:rPr>
          <w:sz w:val="20"/>
          <w:szCs w:val="20"/>
        </w:rPr>
        <w:t xml:space="preserve"> de Divisão </w:t>
      </w:r>
      <w:r>
        <w:rPr>
          <w:sz w:val="20"/>
          <w:szCs w:val="20"/>
        </w:rPr>
        <w:t>- DMAN</w:t>
      </w:r>
    </w:p>
    <w:p w14:paraId="2C27B6C5" w14:textId="77777777" w:rsidR="00CF48AB" w:rsidRPr="00A809F8" w:rsidRDefault="00CF48AB" w:rsidP="00A809F8"/>
    <w:sectPr w:rsidR="00CF48AB" w:rsidRPr="00A809F8" w:rsidSect="0027388D">
      <w:headerReference w:type="default" r:id="rId6"/>
      <w:footerReference w:type="default" r:id="rId7"/>
      <w:pgSz w:w="11906" w:h="16838"/>
      <w:pgMar w:top="2694" w:right="1701" w:bottom="1417" w:left="1134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21AFDB" w14:textId="77777777" w:rsidR="0071010C" w:rsidRDefault="0071010C" w:rsidP="00DA788F">
      <w:r>
        <w:separator/>
      </w:r>
    </w:p>
  </w:endnote>
  <w:endnote w:type="continuationSeparator" w:id="0">
    <w:p w14:paraId="0FC6CE41" w14:textId="77777777" w:rsidR="0071010C" w:rsidRDefault="0071010C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9EA5D7" w14:textId="2ED1E236" w:rsidR="005738F8" w:rsidRPr="00DA3188" w:rsidRDefault="003376B5" w:rsidP="00DA3188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2CEB1A16" wp14:editId="744DCB23">
          <wp:simplePos x="0" y="0"/>
          <wp:positionH relativeFrom="column">
            <wp:posOffset>4936490</wp:posOffset>
          </wp:positionH>
          <wp:positionV relativeFrom="paragraph">
            <wp:posOffset>-40005</wp:posOffset>
          </wp:positionV>
          <wp:extent cx="1104900" cy="1104900"/>
          <wp:effectExtent l="0" t="0" r="0" b="0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44D03C5" w14:textId="7A24D5CC" w:rsidR="00DA788F" w:rsidRPr="00703150" w:rsidRDefault="00AA70C4" w:rsidP="005738F8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</w:t>
    </w:r>
    <w:r w:rsidR="007D2EBF">
      <w:rPr>
        <w:rFonts w:ascii="Verdana" w:hAnsi="Verdana"/>
        <w:b/>
        <w:color w:val="41284B"/>
        <w:sz w:val="16"/>
        <w:szCs w:val="16"/>
      </w:rPr>
      <w:t>DIVISÃO DE MANUTENÇÃO</w:t>
    </w:r>
  </w:p>
  <w:p w14:paraId="59966E29" w14:textId="77777777" w:rsidR="005738F8" w:rsidRDefault="009113AC" w:rsidP="001C6F6D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1A84699" wp14:editId="5FA940CF">
          <wp:extent cx="192405" cy="159896"/>
          <wp:effectExtent l="0" t="0" r="0" b="0"/>
          <wp:docPr id="172" name="Imagem 1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876B7"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B282E52" wp14:editId="4F85F9EC">
          <wp:extent cx="186690" cy="158750"/>
          <wp:effectExtent l="0" t="0" r="0" b="0"/>
          <wp:docPr id="173" name="Imagem 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876B7"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61D1AF92" wp14:editId="44494FE7">
          <wp:extent cx="184785" cy="157480"/>
          <wp:effectExtent l="0" t="0" r="0" b="0"/>
          <wp:docPr id="174" name="Imagem 1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876B7"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B8B1EEB" wp14:editId="332DFA95">
          <wp:extent cx="183885" cy="159385"/>
          <wp:effectExtent l="0" t="0" r="0" b="0"/>
          <wp:docPr id="175" name="Imagem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 w:rsid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 w:rsidR="001C6F6D"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05F2FE79" wp14:editId="5619215A">
          <wp:extent cx="327229" cy="155575"/>
          <wp:effectExtent l="0" t="0" r="0" b="0"/>
          <wp:docPr id="176" name="Imagem 1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1C6F6D"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 w:rsidR="00704B22">
      <w:rPr>
        <w:rFonts w:ascii="Verdana" w:hAnsi="Verdana"/>
        <w:color w:val="41284B"/>
        <w:vertAlign w:val="superscript"/>
      </w:rPr>
      <w:t>WWW.AL.SP.GOV.BR</w:t>
    </w:r>
  </w:p>
  <w:p w14:paraId="7B0D13AD" w14:textId="77777777" w:rsidR="001F7F01" w:rsidRDefault="00676930" w:rsidP="001C6F6D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1D2158C8" wp14:editId="2357B764">
          <wp:extent cx="161925" cy="142875"/>
          <wp:effectExtent l="0" t="0" r="9525" b="9525"/>
          <wp:docPr id="177" name="Imagem 1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C6F6D" w:rsidRPr="001C6F6D">
      <w:rPr>
        <w:rFonts w:ascii="Verdana" w:hAnsi="Verdana"/>
        <w:color w:val="41284B"/>
        <w:vertAlign w:val="superscript"/>
      </w:rPr>
      <w:t xml:space="preserve"> A</w:t>
    </w:r>
    <w:r w:rsidR="001C6F6D">
      <w:rPr>
        <w:rFonts w:ascii="Verdana" w:hAnsi="Verdana"/>
        <w:color w:val="41284B"/>
        <w:vertAlign w:val="superscript"/>
      </w:rPr>
      <w:t>V. PEDRO ÁLVARES CABRAL,</w:t>
    </w:r>
    <w:r w:rsidR="00704B22">
      <w:rPr>
        <w:rFonts w:ascii="Verdana" w:hAnsi="Verdana"/>
        <w:color w:val="41284B"/>
        <w:vertAlign w:val="superscript"/>
      </w:rPr>
      <w:t xml:space="preserve"> </w:t>
    </w:r>
    <w:r w:rsidR="001C6F6D">
      <w:rPr>
        <w:rFonts w:ascii="Verdana" w:hAnsi="Verdana"/>
        <w:color w:val="41284B"/>
        <w:vertAlign w:val="superscript"/>
      </w:rPr>
      <w:t>201</w:t>
    </w:r>
    <w:r w:rsidR="00704B22">
      <w:rPr>
        <w:rFonts w:ascii="Verdana" w:hAnsi="Verdana"/>
        <w:color w:val="41284B"/>
        <w:vertAlign w:val="superscript"/>
      </w:rPr>
      <w:t xml:space="preserve"> –</w:t>
    </w:r>
    <w:r w:rsidR="001C6F6D">
      <w:rPr>
        <w:rFonts w:ascii="Verdana" w:hAnsi="Verdana"/>
        <w:color w:val="41284B"/>
        <w:vertAlign w:val="superscript"/>
      </w:rPr>
      <w:t xml:space="preserve"> </w:t>
    </w:r>
    <w:r w:rsidR="007D2EBF">
      <w:rPr>
        <w:rFonts w:ascii="Verdana" w:hAnsi="Verdana"/>
        <w:color w:val="41284B"/>
        <w:vertAlign w:val="superscript"/>
      </w:rPr>
      <w:t xml:space="preserve">SL S17 - </w:t>
    </w:r>
    <w:r w:rsidR="001C6F6D">
      <w:rPr>
        <w:rFonts w:ascii="Verdana" w:hAnsi="Verdana"/>
        <w:color w:val="41284B"/>
        <w:vertAlign w:val="superscript"/>
      </w:rPr>
      <w:t xml:space="preserve">SÃO PAULO </w:t>
    </w:r>
    <w:r w:rsidR="00704B22">
      <w:rPr>
        <w:rFonts w:ascii="Verdana" w:hAnsi="Verdana"/>
        <w:color w:val="41284B"/>
        <w:vertAlign w:val="superscript"/>
      </w:rPr>
      <w:t>–</w:t>
    </w:r>
    <w:r w:rsidR="001C6F6D">
      <w:rPr>
        <w:rFonts w:ascii="Verdana" w:hAnsi="Verdana"/>
        <w:color w:val="41284B"/>
        <w:vertAlign w:val="superscript"/>
      </w:rPr>
      <w:t xml:space="preserve"> SP</w:t>
    </w:r>
    <w:r w:rsidR="00704B22">
      <w:rPr>
        <w:rFonts w:ascii="Verdana" w:hAnsi="Verdana"/>
        <w:color w:val="41284B"/>
        <w:vertAlign w:val="superscript"/>
      </w:rPr>
      <w:t xml:space="preserve"> </w:t>
    </w:r>
    <w:r w:rsidR="00704B22"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233CC9" wp14:editId="1DDFD379">
          <wp:extent cx="319460" cy="147955"/>
          <wp:effectExtent l="0" t="0" r="0" b="4445"/>
          <wp:docPr id="178" name="Imagem 1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704B22">
      <w:rPr>
        <w:rFonts w:ascii="Verdana" w:hAnsi="Verdana"/>
        <w:color w:val="41284B"/>
        <w:vertAlign w:val="superscript"/>
      </w:rPr>
      <w:t>(11)3886-6</w:t>
    </w:r>
    <w:r w:rsidR="007D2EBF">
      <w:rPr>
        <w:rFonts w:ascii="Verdana" w:hAnsi="Verdana"/>
        <w:color w:val="41284B"/>
        <w:vertAlign w:val="superscript"/>
      </w:rPr>
      <w:t>324</w:t>
    </w:r>
  </w:p>
  <w:p w14:paraId="3FB8CC8F" w14:textId="77777777" w:rsidR="00DA3188" w:rsidRPr="00DA3188" w:rsidRDefault="00DA3188" w:rsidP="00DA3188">
    <w:pPr>
      <w:pStyle w:val="Rodap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9FACD8" w14:textId="77777777" w:rsidR="0071010C" w:rsidRDefault="0071010C" w:rsidP="00DA788F">
      <w:r>
        <w:separator/>
      </w:r>
    </w:p>
  </w:footnote>
  <w:footnote w:type="continuationSeparator" w:id="0">
    <w:p w14:paraId="489710A6" w14:textId="77777777" w:rsidR="0071010C" w:rsidRDefault="0071010C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EA67C8" w14:textId="1E86C524" w:rsidR="00DA788F" w:rsidRDefault="00277F5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2F9C87E8" wp14:editId="6EE89B74">
          <wp:simplePos x="0" y="0"/>
          <wp:positionH relativeFrom="column">
            <wp:posOffset>-165238</wp:posOffset>
          </wp:positionH>
          <wp:positionV relativeFrom="paragraph">
            <wp:posOffset>-1160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9C56F9" w14:textId="5C06CD6B" w:rsidR="00DA788F" w:rsidRDefault="00DA788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0D40"/>
    <w:rsid w:val="00033A78"/>
    <w:rsid w:val="00083DA3"/>
    <w:rsid w:val="000B0EFA"/>
    <w:rsid w:val="000B30E9"/>
    <w:rsid w:val="000B63EE"/>
    <w:rsid w:val="000D0E6E"/>
    <w:rsid w:val="000D275B"/>
    <w:rsid w:val="000D2CE4"/>
    <w:rsid w:val="000E09A4"/>
    <w:rsid w:val="000E38CB"/>
    <w:rsid w:val="000F275F"/>
    <w:rsid w:val="00114467"/>
    <w:rsid w:val="00115CDE"/>
    <w:rsid w:val="00117376"/>
    <w:rsid w:val="00140641"/>
    <w:rsid w:val="00141B70"/>
    <w:rsid w:val="001576B0"/>
    <w:rsid w:val="00175BBB"/>
    <w:rsid w:val="00183A6D"/>
    <w:rsid w:val="001B37E8"/>
    <w:rsid w:val="001C6F6D"/>
    <w:rsid w:val="001E60CF"/>
    <w:rsid w:val="001F73DC"/>
    <w:rsid w:val="001F7F01"/>
    <w:rsid w:val="00225DD5"/>
    <w:rsid w:val="00244204"/>
    <w:rsid w:val="002621FC"/>
    <w:rsid w:val="0027388D"/>
    <w:rsid w:val="00277F5B"/>
    <w:rsid w:val="002876B7"/>
    <w:rsid w:val="002A27F4"/>
    <w:rsid w:val="002C749D"/>
    <w:rsid w:val="002C7A85"/>
    <w:rsid w:val="0030352D"/>
    <w:rsid w:val="00326C34"/>
    <w:rsid w:val="003376B5"/>
    <w:rsid w:val="00342407"/>
    <w:rsid w:val="003B20E4"/>
    <w:rsid w:val="003D362A"/>
    <w:rsid w:val="003F3517"/>
    <w:rsid w:val="00402C1D"/>
    <w:rsid w:val="00405E20"/>
    <w:rsid w:val="00426F5E"/>
    <w:rsid w:val="00456F68"/>
    <w:rsid w:val="004B628A"/>
    <w:rsid w:val="00511B3B"/>
    <w:rsid w:val="005138EF"/>
    <w:rsid w:val="00526ECA"/>
    <w:rsid w:val="00532E34"/>
    <w:rsid w:val="00550AFC"/>
    <w:rsid w:val="0055225C"/>
    <w:rsid w:val="00554617"/>
    <w:rsid w:val="00567FEE"/>
    <w:rsid w:val="005738F8"/>
    <w:rsid w:val="00586735"/>
    <w:rsid w:val="00587D5A"/>
    <w:rsid w:val="005901FE"/>
    <w:rsid w:val="005948D4"/>
    <w:rsid w:val="0059644E"/>
    <w:rsid w:val="005B11D8"/>
    <w:rsid w:val="005B72E1"/>
    <w:rsid w:val="005C4345"/>
    <w:rsid w:val="005D092A"/>
    <w:rsid w:val="005E4FB3"/>
    <w:rsid w:val="005F5120"/>
    <w:rsid w:val="00607056"/>
    <w:rsid w:val="00676930"/>
    <w:rsid w:val="0067786C"/>
    <w:rsid w:val="006A29CF"/>
    <w:rsid w:val="006A419E"/>
    <w:rsid w:val="006A463E"/>
    <w:rsid w:val="006B64F4"/>
    <w:rsid w:val="006C3D11"/>
    <w:rsid w:val="006D54A0"/>
    <w:rsid w:val="00703150"/>
    <w:rsid w:val="00704B22"/>
    <w:rsid w:val="0071010C"/>
    <w:rsid w:val="00747029"/>
    <w:rsid w:val="00756C80"/>
    <w:rsid w:val="007951BF"/>
    <w:rsid w:val="007B3F39"/>
    <w:rsid w:val="007C7489"/>
    <w:rsid w:val="007D2EBF"/>
    <w:rsid w:val="007F0C65"/>
    <w:rsid w:val="00825BA2"/>
    <w:rsid w:val="00853A17"/>
    <w:rsid w:val="00877BB3"/>
    <w:rsid w:val="008C2C46"/>
    <w:rsid w:val="008D4A4A"/>
    <w:rsid w:val="008F4630"/>
    <w:rsid w:val="009113AC"/>
    <w:rsid w:val="00924784"/>
    <w:rsid w:val="00965526"/>
    <w:rsid w:val="009932D5"/>
    <w:rsid w:val="009B06D8"/>
    <w:rsid w:val="009B5C1D"/>
    <w:rsid w:val="009D1ABE"/>
    <w:rsid w:val="009E595F"/>
    <w:rsid w:val="009E5A73"/>
    <w:rsid w:val="009F3B26"/>
    <w:rsid w:val="00A45D60"/>
    <w:rsid w:val="00A5695B"/>
    <w:rsid w:val="00A809F8"/>
    <w:rsid w:val="00A9314A"/>
    <w:rsid w:val="00AA70C4"/>
    <w:rsid w:val="00AB1574"/>
    <w:rsid w:val="00AF495D"/>
    <w:rsid w:val="00B0096E"/>
    <w:rsid w:val="00B14946"/>
    <w:rsid w:val="00B351E0"/>
    <w:rsid w:val="00B4117C"/>
    <w:rsid w:val="00B6362A"/>
    <w:rsid w:val="00B87D6A"/>
    <w:rsid w:val="00B92E1D"/>
    <w:rsid w:val="00BD506F"/>
    <w:rsid w:val="00C4035C"/>
    <w:rsid w:val="00C50E73"/>
    <w:rsid w:val="00C542DB"/>
    <w:rsid w:val="00C600C8"/>
    <w:rsid w:val="00C64C75"/>
    <w:rsid w:val="00C71AE1"/>
    <w:rsid w:val="00C80007"/>
    <w:rsid w:val="00CB0C63"/>
    <w:rsid w:val="00CC288C"/>
    <w:rsid w:val="00CF48AB"/>
    <w:rsid w:val="00D138E7"/>
    <w:rsid w:val="00D2234A"/>
    <w:rsid w:val="00D272C4"/>
    <w:rsid w:val="00D819C7"/>
    <w:rsid w:val="00D84574"/>
    <w:rsid w:val="00D979F5"/>
    <w:rsid w:val="00DA3188"/>
    <w:rsid w:val="00DA4843"/>
    <w:rsid w:val="00DA7235"/>
    <w:rsid w:val="00DA788F"/>
    <w:rsid w:val="00DC1BB5"/>
    <w:rsid w:val="00DE7C07"/>
    <w:rsid w:val="00DF1F6A"/>
    <w:rsid w:val="00E12AB8"/>
    <w:rsid w:val="00E24F2A"/>
    <w:rsid w:val="00E37CC7"/>
    <w:rsid w:val="00E458C4"/>
    <w:rsid w:val="00E66239"/>
    <w:rsid w:val="00EA1EFE"/>
    <w:rsid w:val="00EB35D1"/>
    <w:rsid w:val="00EE7C9F"/>
    <w:rsid w:val="00F012E5"/>
    <w:rsid w:val="00F43A91"/>
    <w:rsid w:val="00F45242"/>
    <w:rsid w:val="00F51738"/>
    <w:rsid w:val="00F53419"/>
    <w:rsid w:val="00F56841"/>
    <w:rsid w:val="00F57D50"/>
    <w:rsid w:val="00FF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8F208"/>
  <w15:docId w15:val="{410D02A1-83A8-4B67-83E6-265E90937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69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76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0CF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A27F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A27F4"/>
    <w:rPr>
      <w:rFonts w:ascii="Tahoma" w:eastAsia="Times New Roman" w:hAnsi="Tahoma" w:cs="Tahoma"/>
      <w:sz w:val="16"/>
      <w:szCs w:val="16"/>
      <w:lang w:eastAsia="pt-BR"/>
    </w:rPr>
  </w:style>
  <w:style w:type="paragraph" w:customStyle="1" w:styleId="Standard">
    <w:name w:val="Standard"/>
    <w:rsid w:val="00B14946"/>
    <w:pPr>
      <w:widowControl w:val="0"/>
      <w:suppressAutoHyphens/>
      <w:autoSpaceDN w:val="0"/>
      <w:spacing w:after="0" w:line="240" w:lineRule="auto"/>
      <w:textAlignment w:val="baseline"/>
    </w:pPr>
    <w:rPr>
      <w:rFonts w:ascii="Tahoma" w:eastAsia="Tahoma" w:hAnsi="Tahoma" w:cs="Tahoma"/>
      <w:lang w:val="pt-PT"/>
    </w:rPr>
  </w:style>
  <w:style w:type="paragraph" w:customStyle="1" w:styleId="Textbody">
    <w:name w:val="Text body"/>
    <w:basedOn w:val="Standard"/>
    <w:rsid w:val="00B14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121</TotalTime>
  <Pages>1</Pages>
  <Words>293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RenatoNSilva</cp:lastModifiedBy>
  <cp:revision>23</cp:revision>
  <cp:lastPrinted>2026-01-28T21:57:00Z</cp:lastPrinted>
  <dcterms:created xsi:type="dcterms:W3CDTF">2025-07-14T22:17:00Z</dcterms:created>
  <dcterms:modified xsi:type="dcterms:W3CDTF">2026-01-28T21:58:00Z</dcterms:modified>
</cp:coreProperties>
</file>