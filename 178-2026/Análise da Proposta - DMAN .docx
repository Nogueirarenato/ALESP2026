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0F0920F9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A22F62">
        <w:rPr>
          <w:spacing w:val="-3"/>
          <w:sz w:val="24"/>
          <w:szCs w:val="24"/>
        </w:rPr>
        <w:t>154</w:t>
      </w:r>
      <w:r w:rsidR="00D21BA1" w:rsidRPr="00A71503">
        <w:rPr>
          <w:spacing w:val="-3"/>
          <w:sz w:val="24"/>
          <w:szCs w:val="24"/>
        </w:rPr>
        <w:t>/202</w:t>
      </w:r>
      <w:r w:rsidR="00A22F62">
        <w:rPr>
          <w:spacing w:val="-3"/>
          <w:sz w:val="24"/>
          <w:szCs w:val="24"/>
        </w:rPr>
        <w:t>6</w:t>
      </w:r>
    </w:p>
    <w:p w14:paraId="735AD76C" w14:textId="6CB25B8C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="00A300C9">
        <w:rPr>
          <w:spacing w:val="-6"/>
          <w:sz w:val="24"/>
          <w:szCs w:val="24"/>
        </w:rPr>
        <w:t xml:space="preserve">DMAN -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0D6E125F" w14:textId="00AFF075" w:rsidR="00DF2A7D" w:rsidRPr="007D56EE" w:rsidRDefault="000C63FC" w:rsidP="00385371">
      <w:pPr>
        <w:pStyle w:val="Corpodetexto"/>
        <w:spacing w:line="360" w:lineRule="auto"/>
        <w:ind w:left="118" w:right="103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="00EA65E5">
        <w:rPr>
          <w:b/>
          <w:sz w:val="24"/>
          <w:szCs w:val="24"/>
        </w:rPr>
        <w:t xml:space="preserve">: </w:t>
      </w:r>
      <w:r w:rsidR="00A22F62" w:rsidRPr="00A22F62">
        <w:rPr>
          <w:sz w:val="24"/>
          <w:szCs w:val="24"/>
        </w:rPr>
        <w:t>Aquisição de materiais elétricos</w:t>
      </w:r>
    </w:p>
    <w:p w14:paraId="688D7727" w14:textId="77777777" w:rsidR="00A71503" w:rsidRPr="007D56EE" w:rsidRDefault="00A71503" w:rsidP="00385371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760428CE" w14:textId="30B657CF" w:rsidR="008A1108" w:rsidRPr="007D56EE" w:rsidRDefault="00A300C9" w:rsidP="00385371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300C9">
        <w:rPr>
          <w:sz w:val="24"/>
          <w:szCs w:val="24"/>
        </w:rPr>
        <w:t xml:space="preserve">À Coordenadoria de </w:t>
      </w:r>
      <w:r w:rsidR="00A22F62">
        <w:rPr>
          <w:sz w:val="24"/>
          <w:szCs w:val="24"/>
        </w:rPr>
        <w:t>Compras</w:t>
      </w:r>
    </w:p>
    <w:p w14:paraId="7C78F656" w14:textId="77777777" w:rsidR="00A71503" w:rsidRPr="007D56EE" w:rsidRDefault="00A71503" w:rsidP="00385371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0927396" w14:textId="25A56AA5" w:rsidR="00067FD2" w:rsidRDefault="00196D0F" w:rsidP="00385371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196D0F">
        <w:rPr>
          <w:sz w:val="24"/>
          <w:szCs w:val="24"/>
        </w:rPr>
        <w:t xml:space="preserve">Em atenção aos termos do Despacho da lavra da Coordenadoria de </w:t>
      </w:r>
      <w:r w:rsidR="00A22F62">
        <w:rPr>
          <w:sz w:val="24"/>
          <w:szCs w:val="24"/>
        </w:rPr>
        <w:t>Compras</w:t>
      </w:r>
      <w:r w:rsidRPr="00196D0F">
        <w:rPr>
          <w:sz w:val="24"/>
          <w:szCs w:val="24"/>
        </w:rPr>
        <w:t xml:space="preserve"> juntado em </w:t>
      </w:r>
      <w:r w:rsidR="005D7BD8">
        <w:rPr>
          <w:sz w:val="24"/>
          <w:szCs w:val="24"/>
        </w:rPr>
        <w:t>11</w:t>
      </w:r>
      <w:r w:rsidRPr="00196D0F">
        <w:rPr>
          <w:sz w:val="24"/>
          <w:szCs w:val="24"/>
        </w:rPr>
        <w:t>/0</w:t>
      </w:r>
      <w:r w:rsidR="005D7BD8">
        <w:rPr>
          <w:sz w:val="24"/>
          <w:szCs w:val="24"/>
        </w:rPr>
        <w:t>8</w:t>
      </w:r>
      <w:r w:rsidRPr="00196D0F">
        <w:rPr>
          <w:sz w:val="24"/>
          <w:szCs w:val="24"/>
        </w:rPr>
        <w:t>/2026, no que tange à análise da</w:t>
      </w:r>
      <w:r w:rsidR="00A22F62">
        <w:rPr>
          <w:sz w:val="24"/>
          <w:szCs w:val="24"/>
        </w:rPr>
        <w:t>s</w:t>
      </w:r>
      <w:r w:rsidRPr="00196D0F">
        <w:rPr>
          <w:sz w:val="24"/>
          <w:szCs w:val="24"/>
        </w:rPr>
        <w:t xml:space="preserve"> Proposta</w:t>
      </w:r>
      <w:r w:rsidR="00A22F62">
        <w:rPr>
          <w:sz w:val="24"/>
          <w:szCs w:val="24"/>
        </w:rPr>
        <w:t>s</w:t>
      </w:r>
      <w:r w:rsidRPr="00196D0F">
        <w:rPr>
          <w:sz w:val="24"/>
          <w:szCs w:val="24"/>
        </w:rPr>
        <w:t xml:space="preserve"> Comercia</w:t>
      </w:r>
      <w:r w:rsidR="00A22F62">
        <w:rPr>
          <w:sz w:val="24"/>
          <w:szCs w:val="24"/>
        </w:rPr>
        <w:t>is</w:t>
      </w:r>
      <w:r w:rsidRPr="00196D0F">
        <w:rPr>
          <w:sz w:val="24"/>
          <w:szCs w:val="24"/>
        </w:rPr>
        <w:t>, cumpre a esta Unidade informar:</w:t>
      </w:r>
    </w:p>
    <w:p w14:paraId="55F8F7BC" w14:textId="4B44BF30" w:rsidR="005D7BD8" w:rsidRDefault="005D7BD8" w:rsidP="00385371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</w:p>
    <w:p w14:paraId="03813404" w14:textId="77777777" w:rsidR="005D7BD8" w:rsidRDefault="005D7BD8" w:rsidP="00385371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</w:p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0"/>
        <w:gridCol w:w="850"/>
        <w:gridCol w:w="4111"/>
      </w:tblGrid>
      <w:tr w:rsidR="005D7BD8" w:rsidRPr="005D7BD8" w14:paraId="4040E0E9" w14:textId="77777777" w:rsidTr="005D7BD8">
        <w:trPr>
          <w:trHeight w:val="330"/>
        </w:trPr>
        <w:tc>
          <w:tcPr>
            <w:tcW w:w="4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C30E6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D7BD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Empresa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CD3E6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D7BD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Item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BA1192" w14:textId="77777777" w:rsidR="005D7BD8" w:rsidRPr="005D7BD8" w:rsidRDefault="005D7BD8" w:rsidP="005D7BD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D7BD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Análise</w:t>
            </w:r>
          </w:p>
        </w:tc>
      </w:tr>
      <w:tr w:rsidR="005D7BD8" w:rsidRPr="005D7BD8" w14:paraId="4ECEE712" w14:textId="77777777" w:rsidTr="005D7BD8">
        <w:trPr>
          <w:trHeight w:val="3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12071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AMILTON GUIMARAES E CIA LTDA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641B5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536823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Não atende ao solicitado. Valor de isolação solicitado é de 69000 V;</w:t>
            </w:r>
          </w:p>
        </w:tc>
      </w:tr>
      <w:tr w:rsidR="005D7BD8" w:rsidRPr="005D7BD8" w14:paraId="1CFBF5BC" w14:textId="77777777" w:rsidTr="005D7BD8">
        <w:trPr>
          <w:trHeight w:val="494"/>
        </w:trPr>
        <w:tc>
          <w:tcPr>
            <w:tcW w:w="4810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52AA175" w14:textId="77777777" w:rsid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4CABB4BC" w14:textId="6E8526B3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FREITAS SOLUCOES INTEGRADAS LTDA</w:t>
            </w:r>
          </w:p>
          <w:p w14:paraId="72838E01" w14:textId="422C4A36" w:rsidR="005D7BD8" w:rsidRPr="005D7BD8" w:rsidRDefault="005D7BD8" w:rsidP="005D7BD8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BEBAEDB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5B9FD003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solicitado, desde que a largura seja de 48mm</w:t>
            </w:r>
          </w:p>
        </w:tc>
      </w:tr>
      <w:tr w:rsidR="005D7BD8" w:rsidRPr="005D7BD8" w14:paraId="168DE625" w14:textId="77777777" w:rsidTr="005D7BD8">
        <w:trPr>
          <w:trHeight w:val="300"/>
        </w:trPr>
        <w:tc>
          <w:tcPr>
            <w:tcW w:w="481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90EDD54" w14:textId="7FE9F011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A4DA38E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2F882F5E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solicitado, desde que a largura seja de 25mm</w:t>
            </w:r>
          </w:p>
        </w:tc>
      </w:tr>
      <w:tr w:rsidR="005D7BD8" w:rsidRPr="005D7BD8" w14:paraId="4BB4A52F" w14:textId="77777777" w:rsidTr="005D7BD8">
        <w:trPr>
          <w:trHeight w:val="6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2C75F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MBEM COMERCIO E DISTRIBUICAO DE MATERIAIS</w:t>
            </w: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br/>
              <w:t>ESCOLARES LTDA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76E9D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0B547B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791F855F" w14:textId="77777777" w:rsidTr="005D7BD8">
        <w:trPr>
          <w:trHeight w:val="3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C31E63F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ML RODRIGUES COMERCIAL LTDA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15AE77C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276F6FC4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63A99ABA" w14:textId="77777777" w:rsidTr="005D7BD8">
        <w:trPr>
          <w:trHeight w:val="600"/>
        </w:trPr>
        <w:tc>
          <w:tcPr>
            <w:tcW w:w="4810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C7F2D" w14:textId="3AFF6D1C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66.070.634 GUSTAVO BRASIL SOARES GRANATO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7D052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BF8DA4" w14:textId="1594E7BB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Não atende ao solicitado. Solicitado fita antiderrapante, ofertado fita de demarcação, segundo catálogo enviado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.</w:t>
            </w:r>
          </w:p>
        </w:tc>
      </w:tr>
      <w:tr w:rsidR="005D7BD8" w:rsidRPr="005D7BD8" w14:paraId="40A9DB5C" w14:textId="77777777" w:rsidTr="005D7BD8">
        <w:trPr>
          <w:trHeight w:val="611"/>
        </w:trPr>
        <w:tc>
          <w:tcPr>
            <w:tcW w:w="4810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1BCB7" w14:textId="27A7C6D0" w:rsidR="005D7BD8" w:rsidRPr="005D7BD8" w:rsidRDefault="005D7BD8" w:rsidP="005D7BD8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D1AEF1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11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313421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0023F03E" w14:textId="77777777" w:rsidTr="005D7BD8">
        <w:trPr>
          <w:trHeight w:val="586"/>
        </w:trPr>
        <w:tc>
          <w:tcPr>
            <w:tcW w:w="481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13E8C" w14:textId="0ECBA669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970CD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12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C9508D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198BF33F" w14:textId="77777777" w:rsidTr="005D7BD8">
        <w:trPr>
          <w:trHeight w:val="3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DC424C8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NR PRODUTOS EM GERAL LTDA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8C40E93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44700C12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495BFE" w:rsidRPr="005D7BD8" w14:paraId="5BC60964" w14:textId="77777777" w:rsidTr="009F12DA">
        <w:trPr>
          <w:trHeight w:val="300"/>
        </w:trPr>
        <w:tc>
          <w:tcPr>
            <w:tcW w:w="4810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F7029" w14:textId="77777777" w:rsidR="00495BFE" w:rsidRPr="005D7BD8" w:rsidRDefault="00495BFE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TATIANE BOLIVAR SILVA SANTOS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E982E" w14:textId="77777777" w:rsidR="00495BFE" w:rsidRPr="005D7BD8" w:rsidRDefault="00495BFE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A0FAE6" w14:textId="77777777" w:rsidR="00495BFE" w:rsidRPr="005D7BD8" w:rsidRDefault="00495BFE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495BFE" w:rsidRPr="005D7BD8" w14:paraId="6070EA1D" w14:textId="77777777" w:rsidTr="009F12DA">
        <w:trPr>
          <w:trHeight w:val="300"/>
        </w:trPr>
        <w:tc>
          <w:tcPr>
            <w:tcW w:w="481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3383D" w14:textId="3827D2EF" w:rsidR="00495BFE" w:rsidRPr="005D7BD8" w:rsidRDefault="00495BFE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1601E" w14:textId="77777777" w:rsidR="00495BFE" w:rsidRPr="005D7BD8" w:rsidRDefault="00495BFE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811E36" w14:textId="77777777" w:rsidR="00495BFE" w:rsidRPr="005D7BD8" w:rsidRDefault="00495BFE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56B5C319" w14:textId="77777777" w:rsidTr="005D7BD8">
        <w:trPr>
          <w:trHeight w:val="3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6D234F9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34.676.159 WILSON TONON LAZARIM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9471784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10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275DDB60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0FD580AB" w14:textId="77777777" w:rsidTr="005D7BD8">
        <w:trPr>
          <w:trHeight w:val="3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A6C07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G B LEITE COMERCIO E MERCEARIA LTDA.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F0922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13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6E26DC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64260FC3" w14:textId="77777777" w:rsidTr="005D7BD8">
        <w:trPr>
          <w:trHeight w:val="300"/>
        </w:trPr>
        <w:tc>
          <w:tcPr>
            <w:tcW w:w="4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CB5E32F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64.801.774 LEONARDO MO</w:t>
            </w:r>
            <w:bookmarkStart w:id="0" w:name="_GoBack"/>
            <w:bookmarkEnd w:id="0"/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REIRA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8D94B5B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14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032CAE44" w14:textId="77777777" w:rsidR="005D7BD8" w:rsidRPr="005D7BD8" w:rsidRDefault="005D7BD8" w:rsidP="005D7BD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5D7BD8" w:rsidRPr="005D7BD8" w14:paraId="09D43C66" w14:textId="77777777" w:rsidTr="005D7BD8">
        <w:trPr>
          <w:trHeight w:val="915"/>
        </w:trPr>
        <w:tc>
          <w:tcPr>
            <w:tcW w:w="48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79A5D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lastRenderedPageBreak/>
              <w:t>CAROLINA MATILE SILVEIRA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9A932" w14:textId="77777777" w:rsidR="005D7BD8" w:rsidRPr="005D7BD8" w:rsidRDefault="005D7BD8" w:rsidP="005D7B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Lote 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4C9A9D" w14:textId="4C3B9A90" w:rsidR="005D7BD8" w:rsidRPr="005D7BD8" w:rsidRDefault="005D7BD8" w:rsidP="005D7BD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>Não atende ao solicitado. Solicitado com temperatura máxima suporta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da</w:t>
            </w:r>
            <w:r w:rsidRPr="005D7BD8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de 90ºC, ofertado com temperatura máxima suportada de 80ºC</w:t>
            </w:r>
          </w:p>
        </w:tc>
      </w:tr>
    </w:tbl>
    <w:p w14:paraId="79424113" w14:textId="77777777" w:rsidR="007C6BC7" w:rsidRDefault="007C6BC7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</w:p>
    <w:p w14:paraId="4CDA3F50" w14:textId="1890776D" w:rsidR="00BD2C9F" w:rsidRDefault="00BD2C9F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BD2C9F">
        <w:rPr>
          <w:sz w:val="24"/>
          <w:szCs w:val="24"/>
        </w:rPr>
        <w:t>Sendo o que cabia.</w:t>
      </w:r>
    </w:p>
    <w:p w14:paraId="27F7A875" w14:textId="45C1F36F" w:rsidR="00BD2C9F" w:rsidRDefault="00BD2C9F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0FAB962A" w14:textId="7264DBF9" w:rsidR="003E6FD0" w:rsidRDefault="00A71503" w:rsidP="00F0309C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5D7BD8">
        <w:rPr>
          <w:rFonts w:eastAsia="Times New Roman"/>
          <w:color w:val="121212"/>
          <w:sz w:val="24"/>
          <w:szCs w:val="24"/>
          <w:lang w:val="pt-BR" w:eastAsia="pt-BR"/>
        </w:rPr>
        <w:t>11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5D7BD8">
        <w:rPr>
          <w:rFonts w:eastAsia="Times New Roman"/>
          <w:color w:val="121212"/>
          <w:sz w:val="24"/>
          <w:szCs w:val="24"/>
          <w:lang w:val="pt-BR" w:eastAsia="pt-BR"/>
        </w:rPr>
        <w:t>agosto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28C23C7F" w:rsidR="00A71503" w:rsidRPr="007D56EE" w:rsidRDefault="00704995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3ACC7B3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704995" w:rsidRPr="007D56EE">
        <w:rPr>
          <w:rFonts w:eastAsia="Times New Roman"/>
          <w:color w:val="121212"/>
          <w:sz w:val="24"/>
          <w:szCs w:val="24"/>
          <w:lang w:val="pt-BR" w:eastAsia="pt-BR"/>
        </w:rPr>
        <w:t>a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Divisão</w:t>
      </w:r>
    </w:p>
    <w:sectPr w:rsidR="0031046D" w:rsidRPr="00A71503" w:rsidSect="00DF2A7D">
      <w:headerReference w:type="default" r:id="rId7"/>
      <w:footerReference w:type="default" r:id="rId8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BE2AD" w14:textId="77777777" w:rsidR="00C233BC" w:rsidRDefault="00C233BC" w:rsidP="00DA788F">
      <w:r>
        <w:separator/>
      </w:r>
    </w:p>
  </w:endnote>
  <w:endnote w:type="continuationSeparator" w:id="0">
    <w:p w14:paraId="7F689D0B" w14:textId="77777777" w:rsidR="00C233BC" w:rsidRDefault="00C233B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2BDCE204" w:rsidR="006E007F" w:rsidRPr="00DA3188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</w:p>
  <w:p w14:paraId="49AC435F" w14:textId="77777777" w:rsidR="006E007F" w:rsidRPr="00703150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6E007F" w:rsidRPr="00DA3188" w:rsidRDefault="006E007F" w:rsidP="00D25B2B">
    <w:pPr>
      <w:pStyle w:val="Rodap"/>
      <w:rPr>
        <w:rFonts w:ascii="Verdana" w:hAnsi="Verdana"/>
      </w:rPr>
    </w:pPr>
  </w:p>
  <w:p w14:paraId="3977FCA2" w14:textId="77777777" w:rsidR="006E007F" w:rsidRPr="00D25B2B" w:rsidRDefault="006E007F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7B677" w14:textId="77777777" w:rsidR="00C233BC" w:rsidRDefault="00C233BC" w:rsidP="00DA788F">
      <w:r>
        <w:separator/>
      </w:r>
    </w:p>
  </w:footnote>
  <w:footnote w:type="continuationSeparator" w:id="0">
    <w:p w14:paraId="60FE0CEB" w14:textId="77777777" w:rsidR="00C233BC" w:rsidRDefault="00C233B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6E007F" w:rsidRDefault="006E007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2F71"/>
    <w:rsid w:val="00056677"/>
    <w:rsid w:val="00061337"/>
    <w:rsid w:val="00066AE5"/>
    <w:rsid w:val="0006724C"/>
    <w:rsid w:val="00067FD2"/>
    <w:rsid w:val="00086DD8"/>
    <w:rsid w:val="00092224"/>
    <w:rsid w:val="000B33B8"/>
    <w:rsid w:val="000B6F4E"/>
    <w:rsid w:val="000C63FC"/>
    <w:rsid w:val="000D2F63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96D0F"/>
    <w:rsid w:val="001B2FB7"/>
    <w:rsid w:val="001C59F4"/>
    <w:rsid w:val="001C5FDA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71AD5"/>
    <w:rsid w:val="00272B2E"/>
    <w:rsid w:val="002876B7"/>
    <w:rsid w:val="00290351"/>
    <w:rsid w:val="00290CD9"/>
    <w:rsid w:val="002A3026"/>
    <w:rsid w:val="002B0BFF"/>
    <w:rsid w:val="002B2CD7"/>
    <w:rsid w:val="002B387C"/>
    <w:rsid w:val="002B6C8B"/>
    <w:rsid w:val="002C2A79"/>
    <w:rsid w:val="002C3991"/>
    <w:rsid w:val="002E0216"/>
    <w:rsid w:val="002E7B23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85371"/>
    <w:rsid w:val="0039079F"/>
    <w:rsid w:val="00394BC3"/>
    <w:rsid w:val="0039510C"/>
    <w:rsid w:val="0039721C"/>
    <w:rsid w:val="003A34AF"/>
    <w:rsid w:val="003A3DCD"/>
    <w:rsid w:val="003B1C91"/>
    <w:rsid w:val="003C08F6"/>
    <w:rsid w:val="003C0EA9"/>
    <w:rsid w:val="003C4894"/>
    <w:rsid w:val="003E06CB"/>
    <w:rsid w:val="003E6FD0"/>
    <w:rsid w:val="003F0BB8"/>
    <w:rsid w:val="003F21E3"/>
    <w:rsid w:val="004114BB"/>
    <w:rsid w:val="0041601D"/>
    <w:rsid w:val="0042115B"/>
    <w:rsid w:val="00424DDC"/>
    <w:rsid w:val="00426F5E"/>
    <w:rsid w:val="004573E3"/>
    <w:rsid w:val="00482A27"/>
    <w:rsid w:val="00487C77"/>
    <w:rsid w:val="00495BFE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665A6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D7BD8"/>
    <w:rsid w:val="005E3A07"/>
    <w:rsid w:val="005E6332"/>
    <w:rsid w:val="006028D8"/>
    <w:rsid w:val="00605F51"/>
    <w:rsid w:val="00622CE9"/>
    <w:rsid w:val="00632975"/>
    <w:rsid w:val="0066398A"/>
    <w:rsid w:val="0066620A"/>
    <w:rsid w:val="00672B80"/>
    <w:rsid w:val="00680B48"/>
    <w:rsid w:val="00682793"/>
    <w:rsid w:val="00684EAF"/>
    <w:rsid w:val="00695767"/>
    <w:rsid w:val="006B2F6F"/>
    <w:rsid w:val="006B5B82"/>
    <w:rsid w:val="006D3241"/>
    <w:rsid w:val="006D416B"/>
    <w:rsid w:val="006D418E"/>
    <w:rsid w:val="006D7D25"/>
    <w:rsid w:val="006E007F"/>
    <w:rsid w:val="006E4097"/>
    <w:rsid w:val="006E6CA5"/>
    <w:rsid w:val="00701AE9"/>
    <w:rsid w:val="007026AD"/>
    <w:rsid w:val="00703150"/>
    <w:rsid w:val="00704995"/>
    <w:rsid w:val="00704B22"/>
    <w:rsid w:val="0071178A"/>
    <w:rsid w:val="00715C54"/>
    <w:rsid w:val="00752917"/>
    <w:rsid w:val="00752CED"/>
    <w:rsid w:val="00756903"/>
    <w:rsid w:val="007605C7"/>
    <w:rsid w:val="00762B0F"/>
    <w:rsid w:val="0076747F"/>
    <w:rsid w:val="00773D9D"/>
    <w:rsid w:val="007A6446"/>
    <w:rsid w:val="007C53D9"/>
    <w:rsid w:val="007C6BC7"/>
    <w:rsid w:val="007D2EBF"/>
    <w:rsid w:val="007D56EE"/>
    <w:rsid w:val="007E7E49"/>
    <w:rsid w:val="007F4179"/>
    <w:rsid w:val="00816D94"/>
    <w:rsid w:val="0082073D"/>
    <w:rsid w:val="00827DFF"/>
    <w:rsid w:val="00836204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D26F2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52A8E"/>
    <w:rsid w:val="0096381B"/>
    <w:rsid w:val="0097034A"/>
    <w:rsid w:val="0098520C"/>
    <w:rsid w:val="00997F12"/>
    <w:rsid w:val="009A4625"/>
    <w:rsid w:val="009B50AA"/>
    <w:rsid w:val="009D0416"/>
    <w:rsid w:val="009D4909"/>
    <w:rsid w:val="009F2BEB"/>
    <w:rsid w:val="009F318B"/>
    <w:rsid w:val="00A101F6"/>
    <w:rsid w:val="00A22F62"/>
    <w:rsid w:val="00A247D0"/>
    <w:rsid w:val="00A300C9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03C6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3C8C"/>
    <w:rsid w:val="00B33BDC"/>
    <w:rsid w:val="00B440B5"/>
    <w:rsid w:val="00B61F85"/>
    <w:rsid w:val="00B756D0"/>
    <w:rsid w:val="00BC1D71"/>
    <w:rsid w:val="00BD2C9F"/>
    <w:rsid w:val="00BD7731"/>
    <w:rsid w:val="00BF2476"/>
    <w:rsid w:val="00C05321"/>
    <w:rsid w:val="00C17ADD"/>
    <w:rsid w:val="00C233BC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D0FE1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6007"/>
    <w:rsid w:val="00DA788F"/>
    <w:rsid w:val="00DD7557"/>
    <w:rsid w:val="00DE6629"/>
    <w:rsid w:val="00DF124B"/>
    <w:rsid w:val="00DF2A7D"/>
    <w:rsid w:val="00DF5566"/>
    <w:rsid w:val="00E06E1B"/>
    <w:rsid w:val="00E131C3"/>
    <w:rsid w:val="00E1786D"/>
    <w:rsid w:val="00E36BED"/>
    <w:rsid w:val="00E408D8"/>
    <w:rsid w:val="00E563C8"/>
    <w:rsid w:val="00E650EF"/>
    <w:rsid w:val="00E76CC3"/>
    <w:rsid w:val="00E97071"/>
    <w:rsid w:val="00EA00D5"/>
    <w:rsid w:val="00EA0B89"/>
    <w:rsid w:val="00EA25B5"/>
    <w:rsid w:val="00EA5033"/>
    <w:rsid w:val="00EA65E5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309C"/>
    <w:rsid w:val="00F0601C"/>
    <w:rsid w:val="00F1476F"/>
    <w:rsid w:val="00F17D14"/>
    <w:rsid w:val="00F21135"/>
    <w:rsid w:val="00F41D00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8734F-ECCB-486F-944F-2687D3AE8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43</TotalTime>
  <Pages>2</Pages>
  <Words>239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9</cp:revision>
  <cp:lastPrinted>2026-07-17T22:20:00Z</cp:lastPrinted>
  <dcterms:created xsi:type="dcterms:W3CDTF">2026-04-07T21:07:00Z</dcterms:created>
  <dcterms:modified xsi:type="dcterms:W3CDTF">2026-08-11T22:24:00Z</dcterms:modified>
</cp:coreProperties>
</file>