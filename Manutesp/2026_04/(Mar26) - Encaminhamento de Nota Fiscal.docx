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18999858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B430AF" w:rsidRPr="00B430AF">
        <w:rPr>
          <w:sz w:val="24"/>
          <w:szCs w:val="24"/>
        </w:rPr>
        <w:t>5</w:t>
      </w:r>
      <w:r w:rsidR="008016B7">
        <w:rPr>
          <w:sz w:val="24"/>
          <w:szCs w:val="24"/>
        </w:rPr>
        <w:t>839</w:t>
      </w:r>
      <w:r w:rsidRPr="00B430AF">
        <w:rPr>
          <w:sz w:val="24"/>
          <w:szCs w:val="24"/>
        </w:rPr>
        <w:t>, no valor de R$2.5</w:t>
      </w:r>
      <w:r w:rsidR="008016B7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8016B7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8016B7">
        <w:rPr>
          <w:sz w:val="24"/>
          <w:szCs w:val="24"/>
        </w:rPr>
        <w:t>4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</w:t>
      </w:r>
      <w:r w:rsidR="003B0F57">
        <w:rPr>
          <w:sz w:val="24"/>
          <w:szCs w:val="24"/>
        </w:rPr>
        <w:t xml:space="preserve"> e corretiva</w:t>
      </w:r>
      <w:r w:rsidR="007C73CF" w:rsidRPr="00B430AF">
        <w:rPr>
          <w:sz w:val="24"/>
          <w:szCs w:val="24"/>
        </w:rPr>
        <w:t>, período de 01 a 3</w:t>
      </w:r>
      <w:r w:rsidR="00AA6BB6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</w:t>
      </w:r>
      <w:r w:rsidR="008016B7">
        <w:rPr>
          <w:sz w:val="24"/>
          <w:szCs w:val="24"/>
        </w:rPr>
        <w:t>3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24116159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8016B7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8016B7">
        <w:rPr>
          <w:rFonts w:eastAsia="Times New Roman"/>
          <w:color w:val="121212"/>
          <w:sz w:val="24"/>
          <w:szCs w:val="24"/>
          <w:lang w:val="pt-BR" w:eastAsia="pt-BR"/>
        </w:rPr>
        <w:t>abril</w:t>
      </w:r>
      <w:bookmarkStart w:id="0" w:name="_GoBack"/>
      <w:bookmarkEnd w:id="0"/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E08F9" w14:textId="77777777" w:rsidR="001A160D" w:rsidRDefault="001A160D" w:rsidP="00DA788F">
      <w:r>
        <w:separator/>
      </w:r>
    </w:p>
  </w:endnote>
  <w:endnote w:type="continuationSeparator" w:id="0">
    <w:p w14:paraId="66A44601" w14:textId="77777777" w:rsidR="001A160D" w:rsidRDefault="001A160D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1A855" w14:textId="77777777" w:rsidR="001A160D" w:rsidRDefault="001A160D" w:rsidP="00DA788F">
      <w:r>
        <w:separator/>
      </w:r>
    </w:p>
  </w:footnote>
  <w:footnote w:type="continuationSeparator" w:id="0">
    <w:p w14:paraId="628710EC" w14:textId="77777777" w:rsidR="001A160D" w:rsidRDefault="001A160D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A160D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016B7"/>
    <w:rsid w:val="00816D94"/>
    <w:rsid w:val="0082073D"/>
    <w:rsid w:val="00827DFF"/>
    <w:rsid w:val="00847101"/>
    <w:rsid w:val="00851A0C"/>
    <w:rsid w:val="008553E3"/>
    <w:rsid w:val="0086174D"/>
    <w:rsid w:val="00865B76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5E86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57AF4"/>
    <w:rsid w:val="00D7407A"/>
    <w:rsid w:val="00D80F3A"/>
    <w:rsid w:val="00D844C3"/>
    <w:rsid w:val="00D84C33"/>
    <w:rsid w:val="00D85001"/>
    <w:rsid w:val="00D94696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35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13</cp:revision>
  <cp:lastPrinted>2025-05-06T18:11:00Z</cp:lastPrinted>
  <dcterms:created xsi:type="dcterms:W3CDTF">2025-11-03T16:36:00Z</dcterms:created>
  <dcterms:modified xsi:type="dcterms:W3CDTF">2026-04-01T20:49:00Z</dcterms:modified>
</cp:coreProperties>
</file>