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562B7E46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D9473F">
              <w:rPr>
                <w:rFonts w:ascii="Tahoma" w:hAnsi="Tahoma" w:cs="Tahoma"/>
                <w:sz w:val="24"/>
                <w:szCs w:val="24"/>
              </w:rPr>
              <w:t>0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D9473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30206C4F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023022">
              <w:rPr>
                <w:rFonts w:ascii="Tahoma" w:hAnsi="Tahoma" w:cs="Tahoma"/>
                <w:sz w:val="24"/>
                <w:szCs w:val="24"/>
              </w:rPr>
              <w:t>1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023022">
              <w:rPr>
                <w:rFonts w:ascii="Tahoma" w:hAnsi="Tahoma" w:cs="Tahoma"/>
                <w:sz w:val="24"/>
                <w:szCs w:val="24"/>
              </w:rPr>
              <w:t>ju</w:t>
            </w:r>
            <w:r w:rsidR="00D9473F">
              <w:rPr>
                <w:rFonts w:ascii="Tahoma" w:hAnsi="Tahoma" w:cs="Tahoma"/>
                <w:sz w:val="24"/>
                <w:szCs w:val="24"/>
              </w:rPr>
              <w:t>l</w:t>
            </w:r>
            <w:bookmarkStart w:id="0" w:name="_GoBack"/>
            <w:bookmarkEnd w:id="0"/>
            <w:r w:rsidR="00023022">
              <w:rPr>
                <w:rFonts w:ascii="Tahoma" w:hAnsi="Tahoma" w:cs="Tahoma"/>
                <w:sz w:val="24"/>
                <w:szCs w:val="24"/>
              </w:rPr>
              <w:t>ho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2D88D96D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760A02A3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9141176" w14:textId="77777777" w:rsidR="00AD2074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1EECB97" w:rsidR="00932B8D" w:rsidRPr="00F4209F" w:rsidRDefault="00AD2074" w:rsidP="00AD207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56FFF" w14:textId="77777777" w:rsidR="00B57884" w:rsidRDefault="00B57884" w:rsidP="00DA788F">
      <w:r>
        <w:separator/>
      </w:r>
    </w:p>
  </w:endnote>
  <w:endnote w:type="continuationSeparator" w:id="0">
    <w:p w14:paraId="463CE56D" w14:textId="77777777" w:rsidR="00B57884" w:rsidRDefault="00B57884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21854" w14:textId="77777777" w:rsidR="00B57884" w:rsidRDefault="00B57884" w:rsidP="00DA788F">
      <w:r>
        <w:separator/>
      </w:r>
    </w:p>
  </w:footnote>
  <w:footnote w:type="continuationSeparator" w:id="0">
    <w:p w14:paraId="46374544" w14:textId="77777777" w:rsidR="00B57884" w:rsidRDefault="00B57884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23022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2EDF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D2074"/>
    <w:rsid w:val="00AF495D"/>
    <w:rsid w:val="00B4117C"/>
    <w:rsid w:val="00B57884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9473F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36B9B"/>
    <w:rsid w:val="00E66239"/>
    <w:rsid w:val="00E83F19"/>
    <w:rsid w:val="00EB0623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24</TotalTime>
  <Pages>1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10</cp:revision>
  <cp:lastPrinted>2025-05-06T18:06:00Z</cp:lastPrinted>
  <dcterms:created xsi:type="dcterms:W3CDTF">2025-11-03T16:41:00Z</dcterms:created>
  <dcterms:modified xsi:type="dcterms:W3CDTF">2026-07-01T17:30:00Z</dcterms:modified>
</cp:coreProperties>
</file>