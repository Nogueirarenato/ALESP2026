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102B41D1" w14:textId="0DDBAA65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ED15E2">
              <w:rPr>
                <w:rFonts w:ascii="Tahoma" w:hAnsi="Tahoma" w:cs="Tahoma"/>
                <w:bCs/>
                <w:sz w:val="24"/>
                <w:szCs w:val="24"/>
              </w:rPr>
              <w:t>121/2023</w:t>
            </w:r>
          </w:p>
          <w:p w14:paraId="3265099D" w14:textId="77777777" w:rsid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ED15E2" w:rsidRPr="00ED15E2">
              <w:rPr>
                <w:rFonts w:ascii="Tahoma" w:hAnsi="Tahoma" w:cs="Tahoma"/>
                <w:bCs/>
                <w:sz w:val="24"/>
                <w:szCs w:val="24"/>
              </w:rPr>
              <w:t>MANUTESP MANUTENÇÃO ESPECIALIZADA EIRELI</w:t>
            </w:r>
          </w:p>
          <w:p w14:paraId="2537FF28" w14:textId="5ED1F76E" w:rsidR="00A809F8" w:rsidRP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Prestação de serviços de manutenção </w:t>
            </w:r>
            <w:r w:rsidR="00ED15E2" w:rsidRPr="009D6061">
              <w:rPr>
                <w:rFonts w:ascii="Tahoma" w:hAnsi="Tahoma" w:cs="Tahoma"/>
                <w:sz w:val="22"/>
                <w:szCs w:val="22"/>
              </w:rPr>
              <w:t>corretiva e preventiva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 do grupo moto gerador de emergência, com o fornecimento de peças, compreendendo mão de obra e equipamentos necessários e adequados à execução dos serviços nas dependências da Assembleia Legislativa do Estado de São Paulo – Edifício Sede e Anexos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2929CC35" w:rsidR="00A809F8" w:rsidRPr="00F4209F" w:rsidRDefault="00ED15E2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>Atestamos que os serviços em epígrafe, relativos à manutenção preventiva no período de 01 a 3</w:t>
            </w:r>
            <w:r w:rsidR="00A777F5">
              <w:rPr>
                <w:rFonts w:ascii="Tahoma" w:hAnsi="Tahoma" w:cs="Tahoma"/>
                <w:sz w:val="24"/>
                <w:szCs w:val="24"/>
              </w:rPr>
              <w:t>1</w:t>
            </w:r>
            <w:r w:rsidRPr="00F4209F">
              <w:rPr>
                <w:rFonts w:ascii="Tahoma" w:hAnsi="Tahoma" w:cs="Tahoma"/>
                <w:sz w:val="24"/>
                <w:szCs w:val="24"/>
              </w:rPr>
              <w:t>/</w:t>
            </w:r>
            <w:r w:rsidR="00F4209F" w:rsidRPr="00F4209F">
              <w:rPr>
                <w:rFonts w:ascii="Tahoma" w:hAnsi="Tahoma" w:cs="Tahoma"/>
                <w:sz w:val="24"/>
                <w:szCs w:val="24"/>
              </w:rPr>
              <w:t>1</w:t>
            </w:r>
            <w:r w:rsidR="00A777F5">
              <w:rPr>
                <w:rFonts w:ascii="Tahoma" w:hAnsi="Tahoma" w:cs="Tahoma"/>
                <w:sz w:val="24"/>
                <w:szCs w:val="24"/>
              </w:rPr>
              <w:t>2</w:t>
            </w:r>
            <w:r w:rsidRPr="00F4209F">
              <w:rPr>
                <w:rFonts w:ascii="Tahoma" w:hAnsi="Tahoma" w:cs="Tahoma"/>
                <w:sz w:val="24"/>
                <w:szCs w:val="24"/>
              </w:rPr>
              <w:t>/2025, foram executados de acordo com as condições estabelecidas no Contrato</w:t>
            </w:r>
            <w:r w:rsidRPr="00F4209F">
              <w:t>.</w:t>
            </w:r>
          </w:p>
          <w:p w14:paraId="74FD303E" w14:textId="77777777" w:rsidR="00A809F8" w:rsidRPr="00F4209F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3B088508" w:rsidR="00A809F8" w:rsidRPr="003C221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310FC5">
              <w:rPr>
                <w:rFonts w:ascii="Tahoma" w:hAnsi="Tahoma" w:cs="Tahoma"/>
                <w:sz w:val="24"/>
                <w:szCs w:val="24"/>
              </w:rPr>
              <w:t>0</w:t>
            </w:r>
            <w:r w:rsidR="00A777F5">
              <w:rPr>
                <w:rFonts w:ascii="Tahoma" w:hAnsi="Tahoma" w:cs="Tahoma"/>
                <w:sz w:val="24"/>
                <w:szCs w:val="24"/>
              </w:rPr>
              <w:t>5</w:t>
            </w:r>
            <w:r w:rsidR="00310FC5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A777F5">
              <w:rPr>
                <w:rFonts w:ascii="Tahoma" w:hAnsi="Tahoma" w:cs="Tahoma"/>
                <w:sz w:val="24"/>
                <w:szCs w:val="24"/>
              </w:rPr>
              <w:t>janeiro</w:t>
            </w:r>
            <w:r w:rsidR="00F80EE0" w:rsidRPr="00F4209F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A777F5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F96F8A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Pr="00F4209F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Pr="00F4209F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F02DB4" w:rsidRPr="00F4209F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 w:rsidRPr="00F4209F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30C56254" w:rsidR="00932B8D" w:rsidRPr="00F4209F" w:rsidRDefault="000713A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Juliano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Petroline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de Almeida</w:t>
            </w:r>
          </w:p>
          <w:p w14:paraId="6815C79F" w14:textId="004E6D72" w:rsidR="00932B8D" w:rsidRPr="00F4209F" w:rsidRDefault="000713A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ALSO</w:t>
            </w:r>
          </w:p>
          <w:p w14:paraId="269802B8" w14:textId="6C282B7C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0713AD">
              <w:rPr>
                <w:rFonts w:ascii="Tahoma" w:hAnsi="Tahoma" w:cs="Tahoma"/>
                <w:sz w:val="22"/>
                <w:szCs w:val="22"/>
              </w:rPr>
              <w:t>15</w:t>
            </w:r>
            <w:r w:rsidRPr="00F4209F">
              <w:rPr>
                <w:rFonts w:ascii="Tahoma" w:hAnsi="Tahoma" w:cs="Tahoma"/>
                <w:sz w:val="22"/>
                <w:szCs w:val="22"/>
              </w:rPr>
              <w:t>.</w:t>
            </w:r>
            <w:r w:rsidR="000713AD">
              <w:rPr>
                <w:rFonts w:ascii="Tahoma" w:hAnsi="Tahoma" w:cs="Tahoma"/>
                <w:sz w:val="22"/>
                <w:szCs w:val="22"/>
              </w:rPr>
              <w:t>149</w:t>
            </w:r>
            <w:bookmarkStart w:id="0" w:name="_GoBack"/>
            <w:bookmarkEnd w:id="0"/>
          </w:p>
          <w:p w14:paraId="09CE263E" w14:textId="327D108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764092AA" w14:textId="77777777" w:rsidR="00573E97" w:rsidRPr="00F4209F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26476DA2" w14:textId="783DCAA8" w:rsidR="00573E97" w:rsidRPr="00F4209F" w:rsidRDefault="000713AD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 Substituto</w:t>
            </w:r>
          </w:p>
          <w:p w14:paraId="1D45ACA8" w14:textId="77777777" w:rsidR="00573E97" w:rsidRPr="00F4209F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14FD637A" w:rsidR="00932B8D" w:rsidRPr="00F4209F" w:rsidRDefault="00573E97" w:rsidP="00573E97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6F474C" w14:textId="77777777" w:rsidR="00DC562C" w:rsidRDefault="00DC562C" w:rsidP="00DA788F">
      <w:r>
        <w:separator/>
      </w:r>
    </w:p>
  </w:endnote>
  <w:endnote w:type="continuationSeparator" w:id="0">
    <w:p w14:paraId="0ECC1289" w14:textId="77777777" w:rsidR="00DC562C" w:rsidRDefault="00DC562C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0370F1" w14:textId="77777777" w:rsidR="00DC562C" w:rsidRDefault="00DC562C" w:rsidP="00DA788F">
      <w:r>
        <w:separator/>
      </w:r>
    </w:p>
  </w:footnote>
  <w:footnote w:type="continuationSeparator" w:id="0">
    <w:p w14:paraId="2F3B8657" w14:textId="77777777" w:rsidR="00DC562C" w:rsidRDefault="00DC562C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703A"/>
    <w:rsid w:val="000713AD"/>
    <w:rsid w:val="00083DA3"/>
    <w:rsid w:val="000B30E9"/>
    <w:rsid w:val="000C6179"/>
    <w:rsid w:val="000F3445"/>
    <w:rsid w:val="001017D3"/>
    <w:rsid w:val="00104BA3"/>
    <w:rsid w:val="00115CDE"/>
    <w:rsid w:val="00117376"/>
    <w:rsid w:val="00141293"/>
    <w:rsid w:val="00141B70"/>
    <w:rsid w:val="0014740C"/>
    <w:rsid w:val="00152E88"/>
    <w:rsid w:val="001576B0"/>
    <w:rsid w:val="00175BBB"/>
    <w:rsid w:val="001914D6"/>
    <w:rsid w:val="001C6F6D"/>
    <w:rsid w:val="001E60CF"/>
    <w:rsid w:val="001F7F01"/>
    <w:rsid w:val="00237C03"/>
    <w:rsid w:val="00244204"/>
    <w:rsid w:val="00252FDB"/>
    <w:rsid w:val="002621FC"/>
    <w:rsid w:val="002672FD"/>
    <w:rsid w:val="0027388D"/>
    <w:rsid w:val="002876B7"/>
    <w:rsid w:val="002B4AFD"/>
    <w:rsid w:val="002E250D"/>
    <w:rsid w:val="00310FC5"/>
    <w:rsid w:val="00320D23"/>
    <w:rsid w:val="0038095B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50280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77966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B2A4C"/>
    <w:rsid w:val="007D2EBF"/>
    <w:rsid w:val="007D6BD3"/>
    <w:rsid w:val="0082228F"/>
    <w:rsid w:val="00863DE9"/>
    <w:rsid w:val="008F4630"/>
    <w:rsid w:val="009113AC"/>
    <w:rsid w:val="00932B8D"/>
    <w:rsid w:val="00957CA0"/>
    <w:rsid w:val="009D6061"/>
    <w:rsid w:val="009E595F"/>
    <w:rsid w:val="00A30D41"/>
    <w:rsid w:val="00A37C8E"/>
    <w:rsid w:val="00A42E01"/>
    <w:rsid w:val="00A4643F"/>
    <w:rsid w:val="00A54579"/>
    <w:rsid w:val="00A55DF1"/>
    <w:rsid w:val="00A56A89"/>
    <w:rsid w:val="00A66D0E"/>
    <w:rsid w:val="00A72A22"/>
    <w:rsid w:val="00A777F5"/>
    <w:rsid w:val="00A809F8"/>
    <w:rsid w:val="00AA70C4"/>
    <w:rsid w:val="00AC3389"/>
    <w:rsid w:val="00AF495D"/>
    <w:rsid w:val="00B4117C"/>
    <w:rsid w:val="00B734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600C8"/>
    <w:rsid w:val="00C64C75"/>
    <w:rsid w:val="00C8226C"/>
    <w:rsid w:val="00C942FA"/>
    <w:rsid w:val="00CC47B8"/>
    <w:rsid w:val="00CC7B76"/>
    <w:rsid w:val="00CE6A01"/>
    <w:rsid w:val="00CF48AB"/>
    <w:rsid w:val="00D84574"/>
    <w:rsid w:val="00DA3188"/>
    <w:rsid w:val="00DA7235"/>
    <w:rsid w:val="00DA788F"/>
    <w:rsid w:val="00DC562C"/>
    <w:rsid w:val="00DD392A"/>
    <w:rsid w:val="00DE7C07"/>
    <w:rsid w:val="00E04FE6"/>
    <w:rsid w:val="00E66239"/>
    <w:rsid w:val="00E83F19"/>
    <w:rsid w:val="00EB35D1"/>
    <w:rsid w:val="00ED15E2"/>
    <w:rsid w:val="00EE7C9F"/>
    <w:rsid w:val="00F02DB4"/>
    <w:rsid w:val="00F22919"/>
    <w:rsid w:val="00F4209F"/>
    <w:rsid w:val="00F45242"/>
    <w:rsid w:val="00F46387"/>
    <w:rsid w:val="00F51D7D"/>
    <w:rsid w:val="00F53419"/>
    <w:rsid w:val="00F57D50"/>
    <w:rsid w:val="00F80EE0"/>
    <w:rsid w:val="00F8627C"/>
    <w:rsid w:val="00FC2661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0D48599F-AF0F-4598-9E70-BF71B44A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15</TotalTime>
  <Pages>1</Pages>
  <Words>140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5</cp:revision>
  <cp:lastPrinted>2025-05-06T18:06:00Z</cp:lastPrinted>
  <dcterms:created xsi:type="dcterms:W3CDTF">2025-11-03T16:41:00Z</dcterms:created>
  <dcterms:modified xsi:type="dcterms:W3CDTF">2026-01-05T17:49:00Z</dcterms:modified>
</cp:coreProperties>
</file>