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3281FDBB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 preventiva no período de 01 a 3</w:t>
            </w:r>
            <w:r w:rsidR="00110BCD">
              <w:rPr>
                <w:rFonts w:ascii="Tahoma" w:hAnsi="Tahoma" w:cs="Tahoma"/>
                <w:sz w:val="24"/>
                <w:szCs w:val="24"/>
              </w:rPr>
              <w:t>1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</w:t>
            </w:r>
            <w:r w:rsidR="007D31AE">
              <w:rPr>
                <w:rFonts w:ascii="Tahoma" w:hAnsi="Tahoma" w:cs="Tahoma"/>
                <w:sz w:val="24"/>
                <w:szCs w:val="24"/>
              </w:rPr>
              <w:t>8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5ADA90FC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7D31AE">
              <w:rPr>
                <w:rFonts w:ascii="Tahoma" w:hAnsi="Tahoma" w:cs="Tahoma"/>
                <w:sz w:val="24"/>
                <w:szCs w:val="24"/>
              </w:rPr>
              <w:t>1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7D31AE">
              <w:rPr>
                <w:rFonts w:ascii="Tahoma" w:hAnsi="Tahoma" w:cs="Tahoma"/>
                <w:sz w:val="24"/>
                <w:szCs w:val="24"/>
              </w:rPr>
              <w:t>setembro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72921593" w14:textId="77777777" w:rsidR="007D31AE" w:rsidRDefault="007D31AE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 xml:space="preserve">Marcos Antonio Moser </w:t>
            </w:r>
          </w:p>
          <w:p w14:paraId="241AE879" w14:textId="77777777" w:rsidR="007D31AE" w:rsidRDefault="007D31AE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 xml:space="preserve">ALA </w:t>
            </w:r>
          </w:p>
          <w:p w14:paraId="59CC80AC" w14:textId="77777777" w:rsidR="007D31AE" w:rsidRDefault="007D31AE" w:rsidP="00AD207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D31AE">
              <w:rPr>
                <w:rFonts w:ascii="Tahoma" w:hAnsi="Tahoma" w:cs="Tahoma"/>
                <w:sz w:val="22"/>
                <w:szCs w:val="22"/>
              </w:rPr>
              <w:t xml:space="preserve">Matrícula 24.472 </w:t>
            </w:r>
          </w:p>
          <w:p w14:paraId="7223AC64" w14:textId="37552DD8" w:rsidR="00932B8D" w:rsidRPr="00F4209F" w:rsidRDefault="007D31AE" w:rsidP="00AD2074">
            <w:pPr>
              <w:spacing w:line="480" w:lineRule="auto"/>
              <w:jc w:val="center"/>
              <w:rPr>
                <w:rFonts w:ascii="Tahoma" w:hAnsi="Tahoma" w:cs="Tahoma"/>
              </w:rPr>
            </w:pPr>
            <w:bookmarkStart w:id="0" w:name="_GoBack"/>
            <w:bookmarkEnd w:id="0"/>
            <w:r w:rsidRPr="007D31AE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9BC55" w14:textId="77777777" w:rsidR="00775CE9" w:rsidRDefault="00775CE9" w:rsidP="00DA788F">
      <w:r>
        <w:separator/>
      </w:r>
    </w:p>
  </w:endnote>
  <w:endnote w:type="continuationSeparator" w:id="0">
    <w:p w14:paraId="4E208B0B" w14:textId="77777777" w:rsidR="00775CE9" w:rsidRDefault="00775CE9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784F6" w14:textId="77777777" w:rsidR="00775CE9" w:rsidRDefault="00775CE9" w:rsidP="00DA788F">
      <w:r>
        <w:separator/>
      </w:r>
    </w:p>
  </w:footnote>
  <w:footnote w:type="continuationSeparator" w:id="0">
    <w:p w14:paraId="3551DEB6" w14:textId="77777777" w:rsidR="00775CE9" w:rsidRDefault="00775CE9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23022"/>
    <w:rsid w:val="000713AD"/>
    <w:rsid w:val="00083DA3"/>
    <w:rsid w:val="000B30E9"/>
    <w:rsid w:val="000C6179"/>
    <w:rsid w:val="000F3445"/>
    <w:rsid w:val="001017D3"/>
    <w:rsid w:val="00104BA3"/>
    <w:rsid w:val="00110BCD"/>
    <w:rsid w:val="00115CDE"/>
    <w:rsid w:val="00117376"/>
    <w:rsid w:val="00141293"/>
    <w:rsid w:val="00141B70"/>
    <w:rsid w:val="0014740C"/>
    <w:rsid w:val="00152E88"/>
    <w:rsid w:val="00152EDF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75CE9"/>
    <w:rsid w:val="007810C7"/>
    <w:rsid w:val="007B2A4C"/>
    <w:rsid w:val="007D2EBF"/>
    <w:rsid w:val="007D31AE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D2074"/>
    <w:rsid w:val="00AF495D"/>
    <w:rsid w:val="00B4117C"/>
    <w:rsid w:val="00B57884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76E25"/>
    <w:rsid w:val="00C8226C"/>
    <w:rsid w:val="00C942FA"/>
    <w:rsid w:val="00CC47B8"/>
    <w:rsid w:val="00CC7B76"/>
    <w:rsid w:val="00CE6A01"/>
    <w:rsid w:val="00CF48AB"/>
    <w:rsid w:val="00D84574"/>
    <w:rsid w:val="00D9473F"/>
    <w:rsid w:val="00DA3188"/>
    <w:rsid w:val="00DA7235"/>
    <w:rsid w:val="00DA788F"/>
    <w:rsid w:val="00DC562C"/>
    <w:rsid w:val="00DD392A"/>
    <w:rsid w:val="00DE7C07"/>
    <w:rsid w:val="00E04FE6"/>
    <w:rsid w:val="00E24CDF"/>
    <w:rsid w:val="00E35ADA"/>
    <w:rsid w:val="00E36B9B"/>
    <w:rsid w:val="00E66239"/>
    <w:rsid w:val="00E83F19"/>
    <w:rsid w:val="00EB0623"/>
    <w:rsid w:val="00EB35D1"/>
    <w:rsid w:val="00EC5A44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32</TotalTime>
  <Pages>1</Pages>
  <Words>139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12</cp:revision>
  <cp:lastPrinted>2025-05-06T18:06:00Z</cp:lastPrinted>
  <dcterms:created xsi:type="dcterms:W3CDTF">2025-11-03T16:41:00Z</dcterms:created>
  <dcterms:modified xsi:type="dcterms:W3CDTF">2026-09-01T20:00:00Z</dcterms:modified>
</cp:coreProperties>
</file>