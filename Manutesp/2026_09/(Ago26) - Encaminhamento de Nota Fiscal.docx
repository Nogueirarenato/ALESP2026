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71237240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A66E5F">
        <w:rPr>
          <w:sz w:val="24"/>
          <w:szCs w:val="24"/>
        </w:rPr>
        <w:t>6</w:t>
      </w:r>
      <w:r w:rsidR="003B308C">
        <w:rPr>
          <w:sz w:val="24"/>
          <w:szCs w:val="24"/>
        </w:rPr>
        <w:t>630</w:t>
      </w:r>
      <w:r w:rsidRPr="00B430AF">
        <w:rPr>
          <w:sz w:val="24"/>
          <w:szCs w:val="24"/>
        </w:rPr>
        <w:t>, no valor de R$2.5</w:t>
      </w:r>
      <w:r w:rsidR="008016B7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3B308C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3B308C">
        <w:rPr>
          <w:sz w:val="24"/>
          <w:szCs w:val="24"/>
        </w:rPr>
        <w:t>9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preventiva, período de 01 a 3</w:t>
      </w:r>
      <w:r w:rsidR="00A66E5F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</w:t>
      </w:r>
      <w:r w:rsidR="003B308C">
        <w:rPr>
          <w:sz w:val="24"/>
          <w:szCs w:val="24"/>
        </w:rPr>
        <w:t>8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505864A5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3B308C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3B308C">
        <w:rPr>
          <w:rFonts w:eastAsia="Times New Roman"/>
          <w:color w:val="121212"/>
          <w:sz w:val="24"/>
          <w:szCs w:val="24"/>
          <w:lang w:val="pt-BR" w:eastAsia="pt-BR"/>
        </w:rPr>
        <w:t>setembro</w:t>
      </w:r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  <w:bookmarkStart w:id="0" w:name="_GoBack"/>
      <w:bookmarkEnd w:id="0"/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9994F" w14:textId="77777777" w:rsidR="00D457C1" w:rsidRDefault="00D457C1" w:rsidP="00DA788F">
      <w:r>
        <w:separator/>
      </w:r>
    </w:p>
  </w:endnote>
  <w:endnote w:type="continuationSeparator" w:id="0">
    <w:p w14:paraId="228C8DB4" w14:textId="77777777" w:rsidR="00D457C1" w:rsidRDefault="00D457C1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C7E80" w14:textId="77777777" w:rsidR="00D457C1" w:rsidRDefault="00D457C1" w:rsidP="00DA788F">
      <w:r>
        <w:separator/>
      </w:r>
    </w:p>
  </w:footnote>
  <w:footnote w:type="continuationSeparator" w:id="0">
    <w:p w14:paraId="5FFB1E23" w14:textId="77777777" w:rsidR="00D457C1" w:rsidRDefault="00D457C1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91EA1"/>
    <w:rsid w:val="000B33B8"/>
    <w:rsid w:val="000B6F4E"/>
    <w:rsid w:val="000B7C3D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A160D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B308C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43349"/>
    <w:rsid w:val="00452ADC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016B7"/>
    <w:rsid w:val="00816D94"/>
    <w:rsid w:val="0082073D"/>
    <w:rsid w:val="00827DFF"/>
    <w:rsid w:val="00847101"/>
    <w:rsid w:val="00851A0C"/>
    <w:rsid w:val="008553E3"/>
    <w:rsid w:val="0086174D"/>
    <w:rsid w:val="00865B76"/>
    <w:rsid w:val="00877620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1C99"/>
    <w:rsid w:val="00A05E86"/>
    <w:rsid w:val="00A101F6"/>
    <w:rsid w:val="00A32105"/>
    <w:rsid w:val="00A3735E"/>
    <w:rsid w:val="00A376FD"/>
    <w:rsid w:val="00A40FC7"/>
    <w:rsid w:val="00A428FD"/>
    <w:rsid w:val="00A51630"/>
    <w:rsid w:val="00A66E5F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42A99"/>
    <w:rsid w:val="00D457C1"/>
    <w:rsid w:val="00D57AF4"/>
    <w:rsid w:val="00D7407A"/>
    <w:rsid w:val="00D80F3A"/>
    <w:rsid w:val="00D844C3"/>
    <w:rsid w:val="00D84C33"/>
    <w:rsid w:val="00D85001"/>
    <w:rsid w:val="00D94696"/>
    <w:rsid w:val="00D94D93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86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19</cp:revision>
  <cp:lastPrinted>2026-08-03T21:59:00Z</cp:lastPrinted>
  <dcterms:created xsi:type="dcterms:W3CDTF">2025-11-03T16:36:00Z</dcterms:created>
  <dcterms:modified xsi:type="dcterms:W3CDTF">2026-09-01T19:51:00Z</dcterms:modified>
</cp:coreProperties>
</file>