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6501C351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412C2B">
        <w:rPr>
          <w:spacing w:val="-3"/>
          <w:sz w:val="24"/>
          <w:szCs w:val="24"/>
        </w:rPr>
        <w:t>121/2023</w:t>
      </w:r>
    </w:p>
    <w:p w14:paraId="735AD76C" w14:textId="62ED7809" w:rsidR="000C63FC" w:rsidRPr="00A71503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Interessado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Divisão</w:t>
      </w:r>
      <w:r w:rsidRPr="00A71503">
        <w:rPr>
          <w:spacing w:val="-3"/>
          <w:sz w:val="24"/>
          <w:szCs w:val="24"/>
        </w:rPr>
        <w:t xml:space="preserve"> </w:t>
      </w:r>
      <w:r w:rsidRPr="00A71503">
        <w:rPr>
          <w:sz w:val="24"/>
          <w:szCs w:val="24"/>
        </w:rPr>
        <w:t>de Manutenção</w:t>
      </w:r>
    </w:p>
    <w:p w14:paraId="7F0751ED" w14:textId="1D88C25C" w:rsidR="000C63FC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A71503">
        <w:rPr>
          <w:b/>
          <w:sz w:val="24"/>
          <w:szCs w:val="24"/>
        </w:rPr>
        <w:t>Assunto</w:t>
      </w:r>
      <w:r w:rsidRPr="00A71503">
        <w:rPr>
          <w:sz w:val="24"/>
          <w:szCs w:val="24"/>
        </w:rPr>
        <w:t xml:space="preserve">: </w:t>
      </w:r>
      <w:r w:rsidR="00412C2B" w:rsidRPr="00412C2B">
        <w:rPr>
          <w:sz w:val="24"/>
          <w:szCs w:val="24"/>
        </w:rPr>
        <w:t xml:space="preserve">Prestação de serviços de </w:t>
      </w:r>
      <w:r w:rsidR="00412C2B" w:rsidRPr="00B430AF">
        <w:rPr>
          <w:sz w:val="24"/>
          <w:szCs w:val="24"/>
        </w:rPr>
        <w:t xml:space="preserve">manutenção </w:t>
      </w:r>
      <w:r w:rsidR="00681E43">
        <w:rPr>
          <w:sz w:val="24"/>
          <w:szCs w:val="24"/>
        </w:rPr>
        <w:t xml:space="preserve">corretiva e </w:t>
      </w:r>
      <w:r w:rsidR="00412C2B" w:rsidRPr="00B430AF">
        <w:rPr>
          <w:sz w:val="24"/>
          <w:szCs w:val="24"/>
        </w:rPr>
        <w:t>preventiva do</w:t>
      </w:r>
      <w:r w:rsidR="00412C2B" w:rsidRPr="00412C2B">
        <w:rPr>
          <w:sz w:val="24"/>
          <w:szCs w:val="24"/>
        </w:rPr>
        <w:t xml:space="preserve"> grupo moto gerador de emergência, com o fornecimento de peças, compreendendo mão de obra e equipamentos necessários e adequados à execução dos serviços nas dependências da Assembleia Legislativa do Estado de São Paulo – Edifício Sede e Anexos - Contratada MANUTESP MANUTENÇÃO ESPECIALIZADA EIRELI – Encaminhamento de Nota Fiscal </w:t>
      </w:r>
    </w:p>
    <w:p w14:paraId="2E94FA27" w14:textId="7B79DF07" w:rsidR="00C05321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A71503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71503">
        <w:rPr>
          <w:sz w:val="24"/>
          <w:szCs w:val="24"/>
        </w:rPr>
        <w:t>À Divisão de Liquidação e Programação de Des</w:t>
      </w:r>
      <w:r w:rsidR="00C3122F">
        <w:rPr>
          <w:sz w:val="24"/>
          <w:szCs w:val="24"/>
        </w:rPr>
        <w:t>embolsos</w:t>
      </w:r>
      <w:r w:rsidRPr="00A71503">
        <w:rPr>
          <w:sz w:val="24"/>
          <w:szCs w:val="24"/>
        </w:rPr>
        <w:t xml:space="preserve"> </w:t>
      </w:r>
    </w:p>
    <w:p w14:paraId="760428CE" w14:textId="77777777" w:rsidR="008A1108" w:rsidRPr="00A71503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318A70D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6A77857" w14:textId="2974E958" w:rsidR="00412C2B" w:rsidRP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B430AF">
        <w:rPr>
          <w:sz w:val="24"/>
          <w:szCs w:val="24"/>
        </w:rPr>
        <w:t xml:space="preserve">Encaminho à consideração de Vossa Senhoria a Nota Fiscal nº </w:t>
      </w:r>
      <w:r w:rsidR="00877620">
        <w:rPr>
          <w:sz w:val="24"/>
          <w:szCs w:val="24"/>
        </w:rPr>
        <w:t>6</w:t>
      </w:r>
      <w:r w:rsidR="00D42A99">
        <w:rPr>
          <w:sz w:val="24"/>
          <w:szCs w:val="24"/>
        </w:rPr>
        <w:t>167</w:t>
      </w:r>
      <w:r w:rsidRPr="00B430AF">
        <w:rPr>
          <w:sz w:val="24"/>
          <w:szCs w:val="24"/>
        </w:rPr>
        <w:t>, no valor de R$2.5</w:t>
      </w:r>
      <w:r w:rsidR="008016B7">
        <w:rPr>
          <w:sz w:val="24"/>
          <w:szCs w:val="24"/>
        </w:rPr>
        <w:t>0</w:t>
      </w:r>
      <w:r w:rsidRPr="00B430AF">
        <w:rPr>
          <w:sz w:val="24"/>
          <w:szCs w:val="24"/>
        </w:rPr>
        <w:t>9,00 (dois mil, quinhe</w:t>
      </w:r>
      <w:r w:rsidR="007C73CF" w:rsidRPr="00B430AF">
        <w:rPr>
          <w:sz w:val="24"/>
          <w:szCs w:val="24"/>
        </w:rPr>
        <w:t>ntos e nove reais) emitida em 0</w:t>
      </w:r>
      <w:r w:rsidR="00D42A99">
        <w:rPr>
          <w:sz w:val="24"/>
          <w:szCs w:val="24"/>
        </w:rPr>
        <w:t>1</w:t>
      </w:r>
      <w:r w:rsidR="007C73CF" w:rsidRPr="00B430AF">
        <w:rPr>
          <w:sz w:val="24"/>
          <w:szCs w:val="24"/>
        </w:rPr>
        <w:t>/</w:t>
      </w:r>
      <w:r w:rsidR="00AA6BB6">
        <w:rPr>
          <w:sz w:val="24"/>
          <w:szCs w:val="24"/>
        </w:rPr>
        <w:t>0</w:t>
      </w:r>
      <w:r w:rsidR="00D42A99">
        <w:rPr>
          <w:sz w:val="24"/>
          <w:szCs w:val="24"/>
        </w:rPr>
        <w:t>6</w:t>
      </w:r>
      <w:r w:rsidRPr="00B430AF">
        <w:rPr>
          <w:sz w:val="24"/>
          <w:szCs w:val="24"/>
        </w:rPr>
        <w:t>/202</w:t>
      </w:r>
      <w:r w:rsidR="00AA6BB6">
        <w:rPr>
          <w:sz w:val="24"/>
          <w:szCs w:val="24"/>
        </w:rPr>
        <w:t>6</w:t>
      </w:r>
      <w:r w:rsidRPr="00B430AF">
        <w:rPr>
          <w:sz w:val="24"/>
          <w:szCs w:val="24"/>
        </w:rPr>
        <w:t xml:space="preserve"> pela empresa MANUTESP MANUTENÇÃO ESPECIALIZADA EIRELI, referente aos serviços de manutençã</w:t>
      </w:r>
      <w:r w:rsidR="007C73CF" w:rsidRPr="00B430AF">
        <w:rPr>
          <w:sz w:val="24"/>
          <w:szCs w:val="24"/>
        </w:rPr>
        <w:t>o preventiva</w:t>
      </w:r>
      <w:r w:rsidR="003B0F57">
        <w:rPr>
          <w:sz w:val="24"/>
          <w:szCs w:val="24"/>
        </w:rPr>
        <w:t xml:space="preserve"> e corretiva</w:t>
      </w:r>
      <w:r w:rsidR="007C73CF" w:rsidRPr="00B430AF">
        <w:rPr>
          <w:sz w:val="24"/>
          <w:szCs w:val="24"/>
        </w:rPr>
        <w:t>, período de 01 a 3</w:t>
      </w:r>
      <w:r w:rsidR="00D42A99">
        <w:rPr>
          <w:sz w:val="24"/>
          <w:szCs w:val="24"/>
        </w:rPr>
        <w:t>1</w:t>
      </w:r>
      <w:r w:rsidR="007C73CF" w:rsidRPr="00B430AF">
        <w:rPr>
          <w:sz w:val="24"/>
          <w:szCs w:val="24"/>
        </w:rPr>
        <w:t>/</w:t>
      </w:r>
      <w:r w:rsidR="003B0F57">
        <w:rPr>
          <w:sz w:val="24"/>
          <w:szCs w:val="24"/>
        </w:rPr>
        <w:t>0</w:t>
      </w:r>
      <w:r w:rsidR="00D42A99">
        <w:rPr>
          <w:sz w:val="24"/>
          <w:szCs w:val="24"/>
        </w:rPr>
        <w:t>5</w:t>
      </w:r>
      <w:r w:rsidRPr="00B430AF">
        <w:rPr>
          <w:sz w:val="24"/>
          <w:szCs w:val="24"/>
        </w:rPr>
        <w:t>/202</w:t>
      </w:r>
      <w:r w:rsidR="003B0F57">
        <w:rPr>
          <w:sz w:val="24"/>
          <w:szCs w:val="24"/>
        </w:rPr>
        <w:t>6</w:t>
      </w:r>
      <w:r w:rsidRPr="00B430AF">
        <w:rPr>
          <w:sz w:val="24"/>
          <w:szCs w:val="24"/>
        </w:rPr>
        <w:t>.</w:t>
      </w:r>
      <w:r w:rsidRPr="00412C2B">
        <w:rPr>
          <w:sz w:val="24"/>
          <w:szCs w:val="24"/>
        </w:rPr>
        <w:t xml:space="preserve"> </w:t>
      </w:r>
    </w:p>
    <w:p w14:paraId="0AE2BED2" w14:textId="61C044E5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412C2B">
        <w:rPr>
          <w:sz w:val="24"/>
          <w:szCs w:val="24"/>
        </w:rPr>
        <w:t>Sendo o que cabia.</w:t>
      </w:r>
    </w:p>
    <w:p w14:paraId="0D092C42" w14:textId="33F38CA3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5552A136" w14:textId="77777777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204B4CFD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B430AF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D42A99">
        <w:rPr>
          <w:rFonts w:eastAsia="Times New Roman"/>
          <w:color w:val="121212"/>
          <w:sz w:val="24"/>
          <w:szCs w:val="24"/>
          <w:lang w:val="pt-BR" w:eastAsia="pt-BR"/>
        </w:rPr>
        <w:t>1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D42A99">
        <w:rPr>
          <w:rFonts w:eastAsia="Times New Roman"/>
          <w:color w:val="121212"/>
          <w:sz w:val="24"/>
          <w:szCs w:val="24"/>
          <w:lang w:val="pt-BR" w:eastAsia="pt-BR"/>
        </w:rPr>
        <w:t>junho</w:t>
      </w:r>
      <w:bookmarkStart w:id="0" w:name="_GoBack"/>
      <w:bookmarkEnd w:id="0"/>
      <w:r w:rsidR="00EE3FE9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AA6BB6">
        <w:rPr>
          <w:rFonts w:eastAsia="Times New Roman"/>
          <w:color w:val="121212"/>
          <w:sz w:val="24"/>
          <w:szCs w:val="24"/>
          <w:lang w:val="pt-BR" w:eastAsia="pt-BR"/>
        </w:rPr>
        <w:t>6</w:t>
      </w:r>
      <w:r w:rsidR="004A3177">
        <w:rPr>
          <w:rFonts w:eastAsia="Times New Roman"/>
          <w:color w:val="121212"/>
          <w:sz w:val="24"/>
          <w:szCs w:val="24"/>
          <w:lang w:val="pt-BR" w:eastAsia="pt-BR"/>
        </w:rPr>
        <w:t>.</w:t>
      </w:r>
    </w:p>
    <w:p w14:paraId="39226F16" w14:textId="75CFD2A4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739EB5E8" w:rsidR="00A71503" w:rsidRDefault="00D16CB4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1CC3A4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D16CB4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28A940" w14:textId="77777777" w:rsidR="00452ADC" w:rsidRDefault="00452ADC" w:rsidP="00DA788F">
      <w:r>
        <w:separator/>
      </w:r>
    </w:p>
  </w:endnote>
  <w:endnote w:type="continuationSeparator" w:id="0">
    <w:p w14:paraId="5301DBBF" w14:textId="77777777" w:rsidR="00452ADC" w:rsidRDefault="00452ADC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EAF784" w14:textId="77777777" w:rsidR="00452ADC" w:rsidRDefault="00452ADC" w:rsidP="00DA788F">
      <w:r>
        <w:separator/>
      </w:r>
    </w:p>
  </w:footnote>
  <w:footnote w:type="continuationSeparator" w:id="0">
    <w:p w14:paraId="3DFB21D9" w14:textId="77777777" w:rsidR="00452ADC" w:rsidRDefault="00452ADC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3B8"/>
    <w:rsid w:val="000B6F4E"/>
    <w:rsid w:val="000C63FC"/>
    <w:rsid w:val="000D2F63"/>
    <w:rsid w:val="000F56AB"/>
    <w:rsid w:val="0010442E"/>
    <w:rsid w:val="0011174A"/>
    <w:rsid w:val="0011714F"/>
    <w:rsid w:val="00134872"/>
    <w:rsid w:val="0013750A"/>
    <w:rsid w:val="00166983"/>
    <w:rsid w:val="001709D2"/>
    <w:rsid w:val="00174C30"/>
    <w:rsid w:val="00175BBB"/>
    <w:rsid w:val="001A160D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14739"/>
    <w:rsid w:val="0022347D"/>
    <w:rsid w:val="002258E6"/>
    <w:rsid w:val="00227FE9"/>
    <w:rsid w:val="00244204"/>
    <w:rsid w:val="0024774D"/>
    <w:rsid w:val="002544CE"/>
    <w:rsid w:val="002561B0"/>
    <w:rsid w:val="002876B7"/>
    <w:rsid w:val="00290CD9"/>
    <w:rsid w:val="002B6C8B"/>
    <w:rsid w:val="002C2A79"/>
    <w:rsid w:val="002C3991"/>
    <w:rsid w:val="003039AD"/>
    <w:rsid w:val="0031046D"/>
    <w:rsid w:val="0032039E"/>
    <w:rsid w:val="00323087"/>
    <w:rsid w:val="00323F36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B0F57"/>
    <w:rsid w:val="003C0EA9"/>
    <w:rsid w:val="003C4894"/>
    <w:rsid w:val="003E06CB"/>
    <w:rsid w:val="003E2949"/>
    <w:rsid w:val="003F0BB8"/>
    <w:rsid w:val="004114BB"/>
    <w:rsid w:val="00412C2B"/>
    <w:rsid w:val="0041601D"/>
    <w:rsid w:val="0042115B"/>
    <w:rsid w:val="00426F5E"/>
    <w:rsid w:val="00443349"/>
    <w:rsid w:val="00452ADC"/>
    <w:rsid w:val="004573E3"/>
    <w:rsid w:val="00482A27"/>
    <w:rsid w:val="00487C77"/>
    <w:rsid w:val="004A3177"/>
    <w:rsid w:val="004C5B04"/>
    <w:rsid w:val="004E7240"/>
    <w:rsid w:val="004E7E21"/>
    <w:rsid w:val="004F5D6B"/>
    <w:rsid w:val="00503568"/>
    <w:rsid w:val="005103B5"/>
    <w:rsid w:val="00510CDD"/>
    <w:rsid w:val="0051693B"/>
    <w:rsid w:val="00516949"/>
    <w:rsid w:val="00523AFD"/>
    <w:rsid w:val="00526ECA"/>
    <w:rsid w:val="00540DA0"/>
    <w:rsid w:val="00547C61"/>
    <w:rsid w:val="00551B54"/>
    <w:rsid w:val="00554617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134"/>
    <w:rsid w:val="005E6332"/>
    <w:rsid w:val="006028D8"/>
    <w:rsid w:val="00605F51"/>
    <w:rsid w:val="00622CE9"/>
    <w:rsid w:val="00632975"/>
    <w:rsid w:val="0066398A"/>
    <w:rsid w:val="00681E43"/>
    <w:rsid w:val="00682793"/>
    <w:rsid w:val="00684EAF"/>
    <w:rsid w:val="006D3241"/>
    <w:rsid w:val="006D416B"/>
    <w:rsid w:val="006D418E"/>
    <w:rsid w:val="006D7D25"/>
    <w:rsid w:val="006E3623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6730F"/>
    <w:rsid w:val="00773D9D"/>
    <w:rsid w:val="007A6446"/>
    <w:rsid w:val="007C1879"/>
    <w:rsid w:val="007C53D9"/>
    <w:rsid w:val="007C73CF"/>
    <w:rsid w:val="007D2EBF"/>
    <w:rsid w:val="007E5237"/>
    <w:rsid w:val="007F4179"/>
    <w:rsid w:val="008016B7"/>
    <w:rsid w:val="00816D94"/>
    <w:rsid w:val="0082073D"/>
    <w:rsid w:val="00827DFF"/>
    <w:rsid w:val="00847101"/>
    <w:rsid w:val="00851A0C"/>
    <w:rsid w:val="008553E3"/>
    <w:rsid w:val="0086174D"/>
    <w:rsid w:val="00865B76"/>
    <w:rsid w:val="00877620"/>
    <w:rsid w:val="00880877"/>
    <w:rsid w:val="00883F51"/>
    <w:rsid w:val="00895AE5"/>
    <w:rsid w:val="008A1108"/>
    <w:rsid w:val="008D0604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D0416"/>
    <w:rsid w:val="009D4909"/>
    <w:rsid w:val="009F318B"/>
    <w:rsid w:val="00A01C99"/>
    <w:rsid w:val="00A05E86"/>
    <w:rsid w:val="00A101F6"/>
    <w:rsid w:val="00A32105"/>
    <w:rsid w:val="00A3735E"/>
    <w:rsid w:val="00A40FC7"/>
    <w:rsid w:val="00A428FD"/>
    <w:rsid w:val="00A51630"/>
    <w:rsid w:val="00A71503"/>
    <w:rsid w:val="00A7160D"/>
    <w:rsid w:val="00A8589C"/>
    <w:rsid w:val="00A87BB4"/>
    <w:rsid w:val="00A9001C"/>
    <w:rsid w:val="00AA19B0"/>
    <w:rsid w:val="00AA6BB6"/>
    <w:rsid w:val="00AB3BF1"/>
    <w:rsid w:val="00AB44B9"/>
    <w:rsid w:val="00AB4D2A"/>
    <w:rsid w:val="00AB588D"/>
    <w:rsid w:val="00AC3520"/>
    <w:rsid w:val="00AC7DFB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430AF"/>
    <w:rsid w:val="00B43C8B"/>
    <w:rsid w:val="00B440B5"/>
    <w:rsid w:val="00B46BF9"/>
    <w:rsid w:val="00B61F85"/>
    <w:rsid w:val="00B756D0"/>
    <w:rsid w:val="00BC1D71"/>
    <w:rsid w:val="00BD6467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6CB4"/>
    <w:rsid w:val="00D17477"/>
    <w:rsid w:val="00D21BA1"/>
    <w:rsid w:val="00D25B2B"/>
    <w:rsid w:val="00D404B8"/>
    <w:rsid w:val="00D42A99"/>
    <w:rsid w:val="00D57AF4"/>
    <w:rsid w:val="00D7407A"/>
    <w:rsid w:val="00D80F3A"/>
    <w:rsid w:val="00D844C3"/>
    <w:rsid w:val="00D84C33"/>
    <w:rsid w:val="00D85001"/>
    <w:rsid w:val="00D94696"/>
    <w:rsid w:val="00D96D2E"/>
    <w:rsid w:val="00D9718D"/>
    <w:rsid w:val="00DA3188"/>
    <w:rsid w:val="00DA3803"/>
    <w:rsid w:val="00DA788F"/>
    <w:rsid w:val="00DD7557"/>
    <w:rsid w:val="00DE6629"/>
    <w:rsid w:val="00DF2A7D"/>
    <w:rsid w:val="00DF5566"/>
    <w:rsid w:val="00E1786D"/>
    <w:rsid w:val="00E36BED"/>
    <w:rsid w:val="00E408D8"/>
    <w:rsid w:val="00E45695"/>
    <w:rsid w:val="00E563C8"/>
    <w:rsid w:val="00E650EF"/>
    <w:rsid w:val="00E76CC3"/>
    <w:rsid w:val="00E95382"/>
    <w:rsid w:val="00E97071"/>
    <w:rsid w:val="00EA00D5"/>
    <w:rsid w:val="00EA0B89"/>
    <w:rsid w:val="00EA25B5"/>
    <w:rsid w:val="00EA5033"/>
    <w:rsid w:val="00EB35D1"/>
    <w:rsid w:val="00EC4D1F"/>
    <w:rsid w:val="00ED550F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9043B"/>
    <w:rsid w:val="00F941EC"/>
    <w:rsid w:val="00FA7C24"/>
    <w:rsid w:val="00FB0207"/>
    <w:rsid w:val="00FB0233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419F4726-ADA1-41B7-8A3C-0AE08FD5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81</TotalTime>
  <Pages>1</Pages>
  <Words>147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15</cp:revision>
  <cp:lastPrinted>2025-05-06T18:11:00Z</cp:lastPrinted>
  <dcterms:created xsi:type="dcterms:W3CDTF">2025-11-03T16:36:00Z</dcterms:created>
  <dcterms:modified xsi:type="dcterms:W3CDTF">2026-06-01T20:52:00Z</dcterms:modified>
</cp:coreProperties>
</file>