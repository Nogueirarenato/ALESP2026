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1E1A9" w14:textId="0F0920F9" w:rsidR="000C63FC" w:rsidRPr="00A71503" w:rsidRDefault="000C63FC" w:rsidP="000C63FC">
      <w:pPr>
        <w:pStyle w:val="Corpodetexto"/>
        <w:spacing w:before="100"/>
        <w:ind w:left="118"/>
        <w:jc w:val="both"/>
        <w:rPr>
          <w:sz w:val="24"/>
          <w:szCs w:val="24"/>
        </w:rPr>
      </w:pPr>
      <w:r w:rsidRPr="00A71503">
        <w:rPr>
          <w:b/>
          <w:sz w:val="24"/>
          <w:szCs w:val="24"/>
        </w:rPr>
        <w:t>Ref</w:t>
      </w:r>
      <w:r w:rsidRPr="00A71503">
        <w:rPr>
          <w:sz w:val="24"/>
          <w:szCs w:val="24"/>
        </w:rPr>
        <w:t>:</w:t>
      </w:r>
      <w:r w:rsidRPr="00A71503">
        <w:rPr>
          <w:spacing w:val="-6"/>
          <w:sz w:val="24"/>
          <w:szCs w:val="24"/>
        </w:rPr>
        <w:t xml:space="preserve"> </w:t>
      </w:r>
      <w:r w:rsidRPr="00A71503">
        <w:rPr>
          <w:sz w:val="24"/>
          <w:szCs w:val="24"/>
        </w:rPr>
        <w:t>Processo</w:t>
      </w:r>
      <w:r w:rsidRPr="00A71503">
        <w:rPr>
          <w:spacing w:val="-5"/>
          <w:sz w:val="24"/>
          <w:szCs w:val="24"/>
        </w:rPr>
        <w:t xml:space="preserve"> </w:t>
      </w:r>
      <w:r w:rsidRPr="00A71503">
        <w:rPr>
          <w:sz w:val="24"/>
          <w:szCs w:val="24"/>
        </w:rPr>
        <w:t>Digital</w:t>
      </w:r>
      <w:r w:rsidRPr="00A71503">
        <w:rPr>
          <w:spacing w:val="-3"/>
          <w:sz w:val="24"/>
          <w:szCs w:val="24"/>
        </w:rPr>
        <w:t xml:space="preserve"> </w:t>
      </w:r>
      <w:r w:rsidR="00A22F62">
        <w:rPr>
          <w:spacing w:val="-3"/>
          <w:sz w:val="24"/>
          <w:szCs w:val="24"/>
        </w:rPr>
        <w:t>154</w:t>
      </w:r>
      <w:r w:rsidR="00D21BA1" w:rsidRPr="00A71503">
        <w:rPr>
          <w:spacing w:val="-3"/>
          <w:sz w:val="24"/>
          <w:szCs w:val="24"/>
        </w:rPr>
        <w:t>/202</w:t>
      </w:r>
      <w:r w:rsidR="00A22F62">
        <w:rPr>
          <w:spacing w:val="-3"/>
          <w:sz w:val="24"/>
          <w:szCs w:val="24"/>
        </w:rPr>
        <w:t>6</w:t>
      </w:r>
    </w:p>
    <w:p w14:paraId="735AD76C" w14:textId="6CB25B8C" w:rsidR="000C63FC" w:rsidRPr="007D56EE" w:rsidRDefault="000C63FC" w:rsidP="000C63FC">
      <w:pPr>
        <w:pStyle w:val="Corpodetexto"/>
        <w:spacing w:before="145"/>
        <w:ind w:left="118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Interessado</w:t>
      </w:r>
      <w:r w:rsidRPr="007D56EE">
        <w:rPr>
          <w:sz w:val="24"/>
          <w:szCs w:val="24"/>
        </w:rPr>
        <w:t>:</w:t>
      </w:r>
      <w:r w:rsidRPr="007D56EE">
        <w:rPr>
          <w:spacing w:val="-6"/>
          <w:sz w:val="24"/>
          <w:szCs w:val="24"/>
        </w:rPr>
        <w:t xml:space="preserve"> </w:t>
      </w:r>
      <w:r w:rsidR="00A300C9">
        <w:rPr>
          <w:spacing w:val="-6"/>
          <w:sz w:val="24"/>
          <w:szCs w:val="24"/>
        </w:rPr>
        <w:t xml:space="preserve">DMAN - </w:t>
      </w:r>
      <w:r w:rsidRPr="007D56EE">
        <w:rPr>
          <w:sz w:val="24"/>
          <w:szCs w:val="24"/>
        </w:rPr>
        <w:t>Divisão</w:t>
      </w:r>
      <w:r w:rsidRPr="007D56EE">
        <w:rPr>
          <w:spacing w:val="-3"/>
          <w:sz w:val="24"/>
          <w:szCs w:val="24"/>
        </w:rPr>
        <w:t xml:space="preserve"> </w:t>
      </w:r>
      <w:r w:rsidRPr="007D56EE">
        <w:rPr>
          <w:sz w:val="24"/>
          <w:szCs w:val="24"/>
        </w:rPr>
        <w:t>de Manutenção</w:t>
      </w:r>
    </w:p>
    <w:p w14:paraId="0D6E125F" w14:textId="00AFF075" w:rsidR="00DF2A7D" w:rsidRPr="007D56EE" w:rsidRDefault="000C63FC" w:rsidP="00385371">
      <w:pPr>
        <w:pStyle w:val="Corpodetexto"/>
        <w:spacing w:line="360" w:lineRule="auto"/>
        <w:ind w:left="118" w:right="103"/>
        <w:jc w:val="both"/>
        <w:rPr>
          <w:sz w:val="24"/>
          <w:szCs w:val="24"/>
        </w:rPr>
      </w:pPr>
      <w:r w:rsidRPr="007D56EE">
        <w:rPr>
          <w:b/>
          <w:sz w:val="24"/>
          <w:szCs w:val="24"/>
        </w:rPr>
        <w:t>Assunto</w:t>
      </w:r>
      <w:r w:rsidR="00EA65E5">
        <w:rPr>
          <w:b/>
          <w:sz w:val="24"/>
          <w:szCs w:val="24"/>
        </w:rPr>
        <w:t xml:space="preserve">: </w:t>
      </w:r>
      <w:r w:rsidR="00A22F62" w:rsidRPr="00A22F62">
        <w:rPr>
          <w:sz w:val="24"/>
          <w:szCs w:val="24"/>
        </w:rPr>
        <w:t>Aquisição de materiais elétricos</w:t>
      </w:r>
    </w:p>
    <w:p w14:paraId="688D7727" w14:textId="77777777" w:rsidR="00A71503" w:rsidRPr="007D56EE" w:rsidRDefault="00A71503" w:rsidP="00385371">
      <w:pPr>
        <w:widowControl/>
        <w:shd w:val="clear" w:color="auto" w:fill="FFFFFF"/>
        <w:autoSpaceDE/>
        <w:autoSpaceDN/>
        <w:rPr>
          <w:rFonts w:ascii="Arial" w:eastAsia="Times New Roman" w:hAnsi="Arial" w:cs="Arial"/>
          <w:b/>
          <w:bCs/>
          <w:color w:val="121212"/>
          <w:sz w:val="24"/>
          <w:szCs w:val="24"/>
          <w:lang w:val="pt-BR" w:eastAsia="pt-BR"/>
        </w:rPr>
      </w:pPr>
    </w:p>
    <w:p w14:paraId="760428CE" w14:textId="30B657CF" w:rsidR="008A1108" w:rsidRPr="007D56EE" w:rsidRDefault="00A300C9" w:rsidP="00385371">
      <w:pPr>
        <w:widowControl/>
        <w:shd w:val="clear" w:color="auto" w:fill="FFFFFF"/>
        <w:autoSpaceDE/>
        <w:autoSpaceDN/>
        <w:rPr>
          <w:sz w:val="24"/>
          <w:szCs w:val="24"/>
        </w:rPr>
      </w:pPr>
      <w:r w:rsidRPr="00A300C9">
        <w:rPr>
          <w:sz w:val="24"/>
          <w:szCs w:val="24"/>
        </w:rPr>
        <w:t xml:space="preserve">À Coordenadoria de </w:t>
      </w:r>
      <w:r w:rsidR="00A22F62">
        <w:rPr>
          <w:sz w:val="24"/>
          <w:szCs w:val="24"/>
        </w:rPr>
        <w:t>Compras</w:t>
      </w:r>
    </w:p>
    <w:p w14:paraId="7C78F656" w14:textId="77777777" w:rsidR="00A71503" w:rsidRPr="007D56EE" w:rsidRDefault="00A71503" w:rsidP="00385371">
      <w:pPr>
        <w:widowControl/>
        <w:shd w:val="clear" w:color="auto" w:fill="FFFFFF"/>
        <w:autoSpaceDE/>
        <w:autoSpaceDN/>
        <w:rPr>
          <w:sz w:val="24"/>
          <w:szCs w:val="24"/>
        </w:rPr>
      </w:pPr>
    </w:p>
    <w:p w14:paraId="40927396" w14:textId="2F0FDA00" w:rsidR="00067FD2" w:rsidRDefault="00196D0F" w:rsidP="00385371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  <w:r w:rsidRPr="00196D0F">
        <w:rPr>
          <w:sz w:val="24"/>
          <w:szCs w:val="24"/>
        </w:rPr>
        <w:t xml:space="preserve">Em atenção aos termos do Despacho da lavra da Coordenadoria de </w:t>
      </w:r>
      <w:r w:rsidR="00A22F62">
        <w:rPr>
          <w:sz w:val="24"/>
          <w:szCs w:val="24"/>
        </w:rPr>
        <w:t>Compras</w:t>
      </w:r>
      <w:r w:rsidRPr="00196D0F">
        <w:rPr>
          <w:sz w:val="24"/>
          <w:szCs w:val="24"/>
        </w:rPr>
        <w:t xml:space="preserve"> juntado em </w:t>
      </w:r>
      <w:r w:rsidR="00A22F62">
        <w:rPr>
          <w:sz w:val="24"/>
          <w:szCs w:val="24"/>
        </w:rPr>
        <w:t>16</w:t>
      </w:r>
      <w:r w:rsidRPr="00196D0F">
        <w:rPr>
          <w:sz w:val="24"/>
          <w:szCs w:val="24"/>
        </w:rPr>
        <w:t>/0</w:t>
      </w:r>
      <w:r w:rsidR="00A22F62">
        <w:rPr>
          <w:sz w:val="24"/>
          <w:szCs w:val="24"/>
        </w:rPr>
        <w:t>7</w:t>
      </w:r>
      <w:r w:rsidRPr="00196D0F">
        <w:rPr>
          <w:sz w:val="24"/>
          <w:szCs w:val="24"/>
        </w:rPr>
        <w:t>/2026, no que tange à análise da</w:t>
      </w:r>
      <w:r w:rsidR="00A22F62">
        <w:rPr>
          <w:sz w:val="24"/>
          <w:szCs w:val="24"/>
        </w:rPr>
        <w:t>s</w:t>
      </w:r>
      <w:r w:rsidRPr="00196D0F">
        <w:rPr>
          <w:sz w:val="24"/>
          <w:szCs w:val="24"/>
        </w:rPr>
        <w:t xml:space="preserve"> Proposta</w:t>
      </w:r>
      <w:r w:rsidR="00A22F62">
        <w:rPr>
          <w:sz w:val="24"/>
          <w:szCs w:val="24"/>
        </w:rPr>
        <w:t>s</w:t>
      </w:r>
      <w:r w:rsidRPr="00196D0F">
        <w:rPr>
          <w:sz w:val="24"/>
          <w:szCs w:val="24"/>
        </w:rPr>
        <w:t xml:space="preserve"> Comercia</w:t>
      </w:r>
      <w:r w:rsidR="00A22F62">
        <w:rPr>
          <w:sz w:val="24"/>
          <w:szCs w:val="24"/>
        </w:rPr>
        <w:t>is</w:t>
      </w:r>
      <w:r w:rsidRPr="00196D0F">
        <w:rPr>
          <w:sz w:val="24"/>
          <w:szCs w:val="24"/>
        </w:rPr>
        <w:t>, cumpre a esta Unidade informar:</w:t>
      </w:r>
    </w:p>
    <w:tbl>
      <w:tblPr>
        <w:tblW w:w="99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993"/>
        <w:gridCol w:w="1275"/>
        <w:gridCol w:w="4820"/>
      </w:tblGrid>
      <w:tr w:rsidR="00A22F62" w:rsidRPr="00A22F62" w14:paraId="053EE44F" w14:textId="77777777" w:rsidTr="00A22F62">
        <w:trPr>
          <w:trHeight w:val="330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F9CCB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22F6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Empresa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1EE60C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22F6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Lote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C2D14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22F6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Item</w:t>
            </w:r>
          </w:p>
        </w:tc>
        <w:tc>
          <w:tcPr>
            <w:tcW w:w="48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00A467C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</w:pPr>
            <w:r w:rsidRPr="00A22F62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val="pt-BR" w:eastAsia="pt-BR"/>
              </w:rPr>
              <w:t>Análise</w:t>
            </w:r>
          </w:p>
        </w:tc>
      </w:tr>
      <w:tr w:rsidR="00A22F62" w:rsidRPr="00A22F62" w14:paraId="279B06E5" w14:textId="77777777" w:rsidTr="00A22F62">
        <w:trPr>
          <w:trHeight w:val="300"/>
        </w:trPr>
        <w:tc>
          <w:tcPr>
            <w:tcW w:w="2825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EAC40E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70703AA1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1C8621C2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60C9DF46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3B876B6E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55311D1F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58371703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547AA561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00276B89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03550C76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42EDC6CA" w14:textId="36F01384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VICTORIOUS COMERCIAL LTDA</w:t>
            </w:r>
          </w:p>
          <w:p w14:paraId="70CBCC5A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  <w:p w14:paraId="556B9DD5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1C92C5D4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45BC1A80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5C517B16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3CEBEBFC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41C8F917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5608B953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27BA9A6B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3CC2B89D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15312C4A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1A7CD0C7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30AC818F" w14:textId="77777777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58C95555" w14:textId="64F325FC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</w:tc>
        <w:tc>
          <w:tcPr>
            <w:tcW w:w="99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858DDD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</w:t>
            </w:r>
          </w:p>
          <w:p w14:paraId="3EDB8548" w14:textId="7E11E7DE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94E81D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999428E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4573EDBC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6459B5" w14:textId="41C7FFC8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D2386B" w14:textId="6860ED89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CB152B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1F81615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33949A7D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74116D" w14:textId="501AC7E3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CD4B0D" w14:textId="0AA008D4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C5245D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3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A10DA54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0819A614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F77C4F" w14:textId="5397D0EE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68C6CE" w14:textId="22AA43C3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9F9A17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4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2E7223F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79AEC183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0502EA" w14:textId="2F9B7B58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4DA6F1" w14:textId="55098E6D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0A66E2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5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A19C530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0FDCFB71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42C131" w14:textId="21EF7143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FA3F5A" w14:textId="79B688FD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5D55A2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6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9AAFDF1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41CD7ACF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A6DF51" w14:textId="1F7FA288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D1E1EB" w14:textId="32F34AC4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D4D6C0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7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93F708B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09753B5F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ED29C6" w14:textId="14A01A3C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684AD9" w14:textId="05F312E9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0C5055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8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672B421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7FDE759F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7355C5" w14:textId="216DE4F2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AE517D" w14:textId="19D88413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790A0A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9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083158C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4A4E6D04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5345D5" w14:textId="16154125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AAB39A" w14:textId="3826E7DC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B8EFC5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10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5D2FD5B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410EE6EB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B90DF1" w14:textId="14831605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58A812" w14:textId="416EAFC9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34AC5C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AC4F59B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33372FE9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BD9445" w14:textId="1ABE2E0C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EDFF2C" w14:textId="79ACE5F9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63083D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D3FCA0E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1AB484A3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35D9A8" w14:textId="4C6D3F92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EBDDF9" w14:textId="29FDD5DF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AF4810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56C66E7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16945603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511717" w14:textId="7CB1905C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F97D6" w14:textId="0E3773ED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A0B55A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3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59F18B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7F73EDAE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B475F3" w14:textId="47BCE2AC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1DC258" w14:textId="4942B19F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B5865C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4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3F0297A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36AE762E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722D8A" w14:textId="615D1A80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49CE64" w14:textId="1232E21D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7FA233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5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D7E707E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75E5BB28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F88578" w14:textId="1057B037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2546BB" w14:textId="5F4D90EE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172A43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6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2BCF3E8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1871DB3F" w14:textId="77777777" w:rsidTr="00A22F62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49F05C" w14:textId="75B1752D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96B297" w14:textId="139CB6F8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4E3B66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7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8498B4D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0A634A05" w14:textId="77777777" w:rsidTr="009A3E3C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F4C44B" w14:textId="084BCA7E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1B6B3A" w14:textId="7D6B43A3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ED852F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C1B323F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61E2A487" w14:textId="77777777" w:rsidTr="009A3E3C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1B5EF6" w14:textId="52CA82B4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16BF3D" w14:textId="35FAA502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B33FA8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19DE839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03596B80" w14:textId="77777777" w:rsidTr="009A3E3C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CEB65E" w14:textId="00EBE2D1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37207E" w14:textId="428E5A4D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E674A4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3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0157C96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4C2380C1" w14:textId="77777777" w:rsidTr="009A3E3C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7DBB49" w14:textId="7201822D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869253" w14:textId="67185033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8337A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4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ACB8112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59174A9D" w14:textId="77777777" w:rsidTr="003D1AC0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0F5790" w14:textId="23E5F66F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EF4EC" w14:textId="6E96DA1F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26D1C1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149D905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635D1089" w14:textId="77777777" w:rsidTr="003D1AC0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9652E8" w14:textId="17C6588A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F7815F" w14:textId="0C1D522F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2AF35A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EC6955E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498EE9CA" w14:textId="77777777" w:rsidTr="003D1AC0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504C5D" w14:textId="3C3B28C2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8E312D" w14:textId="6D98D438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015753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3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F7FEC08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7AF63370" w14:textId="77777777" w:rsidTr="002F5649">
        <w:trPr>
          <w:trHeight w:val="300"/>
        </w:trPr>
        <w:tc>
          <w:tcPr>
            <w:tcW w:w="2825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9194812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lastRenderedPageBreak/>
              <w:t> </w:t>
            </w:r>
          </w:p>
          <w:p w14:paraId="29EE9F06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425783C5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21A4B0E1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VICTORIOUS COMERCIAL LTDA</w:t>
            </w:r>
          </w:p>
          <w:p w14:paraId="3266E732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  <w:p w14:paraId="30C03FB5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5A58D4B9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1CE5B279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32FC89B3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1D3B6548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0AA9390D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18FE5C8D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713142DE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09DF40F4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54CB7F52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1DE04CD9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40F0F56D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77043335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772D6592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239E92D8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1574253D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23C5548D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64497252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70B3B078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  <w:bookmarkStart w:id="0" w:name="_GoBack"/>
            <w:bookmarkEnd w:id="0"/>
          </w:p>
          <w:p w14:paraId="3885CF06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0063F485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15A855E8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75F4529D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3912351F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0A8CBB75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54003F22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0AABC008" w14:textId="2882EE12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F2979E" w14:textId="0017C496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F88C0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4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B1E0D6E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50FE523E" w14:textId="77777777" w:rsidTr="002F5649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2040E7" w14:textId="6313C92A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66C971" w14:textId="7C9B71EB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4AC0A1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5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2CCAC65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29C5DDB9" w14:textId="77777777" w:rsidTr="002F5649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A5ED2A" w14:textId="5997B133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883987" w14:textId="1A51969A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13BEA4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6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C85882B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314DFFDA" w14:textId="77777777" w:rsidTr="002F5649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D7BEAD" w14:textId="33846D52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BABCBA" w14:textId="79267BAD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E70928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7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D57185A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111ECC2D" w14:textId="77777777" w:rsidTr="002F5649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5D08CB" w14:textId="1E08DB7F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2708DF" w14:textId="75CB967E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8C2489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8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3626739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3A7B26D3" w14:textId="77777777" w:rsidTr="002F5649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8BA559" w14:textId="7946DCDE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5340B7" w14:textId="1C7DB371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E69036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9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D373864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0C61A9FC" w14:textId="77777777" w:rsidTr="00071EEB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8D45F8" w14:textId="30831422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C2025A" w14:textId="5EF5FFAC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E10693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7C5DAA4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6ADBF8DE" w14:textId="77777777" w:rsidTr="00071EEB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2EB50" w14:textId="3B603B2B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CA0978" w14:textId="2E9B17D4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DA1D48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4A22115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5D68E4FE" w14:textId="77777777" w:rsidTr="00071EEB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E75F7A" w14:textId="4AE99A34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46847E" w14:textId="0382C3F6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59FF3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3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9E626BD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07DFBB4E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25D74A" w14:textId="06FFB322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C104C0" w14:textId="78637F51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E035E7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180DE5F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5F698360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15C2E" w14:textId="123EBC0E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DA1711" w14:textId="1625AEB8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B3D686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E398328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73FB9BF8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E1DEA7" w14:textId="0F00F188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279246" w14:textId="46E92374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234698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3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E5813C7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7F8EFA70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9B81C4" w14:textId="77D1B392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CDFBAA" w14:textId="7525C643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3CA332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4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C4D60FF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7AA340B5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2A98CB" w14:textId="7BB95B7A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347233" w14:textId="0DC9F195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DC8D3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5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2DE0644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5453EE6F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F65012" w14:textId="3DB04E0E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6AA72A" w14:textId="55F42A01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9BF44A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6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AF78271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472CB8A0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EEF9CF" w14:textId="313CA08B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F239BE" w14:textId="6FD873A3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9DE2B3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7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30EBB1A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1774FBC1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B3A659" w14:textId="067E881B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015E1B" w14:textId="7B23F98C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83E701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8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E421038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7A18B992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EAD28F" w14:textId="2C7D1436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9CA1AD" w14:textId="08772422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F328B6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9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66DB72B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542204D2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9404C9" w14:textId="681BD427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88587A" w14:textId="268C1D3B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728C4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10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8A3EF59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47DEF4AF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1FBDD0" w14:textId="1257AA7B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C1A004" w14:textId="55CB94DA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248FED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CB21BBD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4F05484D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5DB1F1" w14:textId="79738D9E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80589F" w14:textId="6DD9A909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D49F15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DE7C1DE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652884BA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B385F8" w14:textId="3EAD9AEE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74653" w14:textId="202B27FA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C19FB8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13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21906DA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19C4CC29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78C1DD" w14:textId="1AE4724E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B22382" w14:textId="6DF10C01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092578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14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3EF2E01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16AC469B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D8F4AC" w14:textId="1F74DEB5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2F31AA" w14:textId="6037DD1E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913606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15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5D27A58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5AFF011E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1D6A78" w14:textId="7CB8809B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8A6659" w14:textId="7C1BF99E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851543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16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18D7644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7142C23D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DAC3D4" w14:textId="470C0291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974D04" w14:textId="34B1E76C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728AB7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17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A40567C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717B83C5" w14:textId="77777777" w:rsidTr="00992D57">
        <w:trPr>
          <w:trHeight w:val="6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228D48" w14:textId="18219A26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92C505" w14:textId="1ED3B9F8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9D1DB1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18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088F714" w14:textId="0711ECC1" w:rsidR="00A22F62" w:rsidRPr="00A22F62" w:rsidRDefault="00A22F62" w:rsidP="00CD0FE1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solicitado. Conforme catálogo enviado</w:t>
            </w:r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,</w:t>
            </w: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o fabricante deve ser </w:t>
            </w:r>
            <w:proofErr w:type="spellStart"/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Sindal</w:t>
            </w:r>
            <w:proofErr w:type="spellEnd"/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, uma vez que 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M</w:t>
            </w: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etaltex</w:t>
            </w:r>
            <w:proofErr w:type="spellEnd"/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não fornece esse item.</w:t>
            </w:r>
          </w:p>
        </w:tc>
      </w:tr>
      <w:tr w:rsidR="00A22F62" w:rsidRPr="00A22F62" w14:paraId="0BCCEC66" w14:textId="77777777" w:rsidTr="00992D57">
        <w:trPr>
          <w:trHeight w:val="6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7AFDAD" w14:textId="56C5BCB7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6298E8" w14:textId="71A0EC15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90EBED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19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2B7AF4C" w14:textId="2DC559C7" w:rsidR="00A22F62" w:rsidRPr="00A22F62" w:rsidRDefault="00A22F62" w:rsidP="00CD0FE1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solicitado. Conforme catálogo enviado</w:t>
            </w:r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,</w:t>
            </w: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o fabricante deve ser </w:t>
            </w:r>
            <w:proofErr w:type="spellStart"/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Sindal</w:t>
            </w:r>
            <w:proofErr w:type="spellEnd"/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, uma vez que 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M</w:t>
            </w: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etaltex</w:t>
            </w:r>
            <w:proofErr w:type="spellEnd"/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não fornece esse item.</w:t>
            </w:r>
          </w:p>
        </w:tc>
      </w:tr>
      <w:tr w:rsidR="00A22F62" w:rsidRPr="00A22F62" w14:paraId="1136DF93" w14:textId="77777777" w:rsidTr="00992D57">
        <w:trPr>
          <w:trHeight w:val="6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95CD36" w14:textId="2EFACFFA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EE6762" w14:textId="47DA1CAA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1017B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20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2A28E38" w14:textId="48AC2625" w:rsidR="00A22F62" w:rsidRPr="00A22F62" w:rsidRDefault="00A22F62" w:rsidP="00CD0FE1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solicitado. Conforme catálogo enviado</w:t>
            </w:r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,</w:t>
            </w: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o fabricante deve ser </w:t>
            </w:r>
            <w:proofErr w:type="spellStart"/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Sindal</w:t>
            </w:r>
            <w:proofErr w:type="spellEnd"/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, uma vez que 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M</w:t>
            </w: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etaltex</w:t>
            </w:r>
            <w:proofErr w:type="spellEnd"/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não fornece esse item.</w:t>
            </w:r>
          </w:p>
        </w:tc>
      </w:tr>
      <w:tr w:rsidR="00A22F62" w:rsidRPr="00A22F62" w14:paraId="3653DE72" w14:textId="77777777" w:rsidTr="00992D57">
        <w:trPr>
          <w:trHeight w:val="6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2BCD18" w14:textId="6FEAB34A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67B829" w14:textId="55D3747C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10B758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2565DA9" w14:textId="0F403887" w:rsidR="00A22F62" w:rsidRPr="00A22F62" w:rsidRDefault="00A22F62" w:rsidP="00CD0FE1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solicitado. Conforme catálogo enviado</w:t>
            </w:r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,</w:t>
            </w: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o fabricante deve ser </w:t>
            </w:r>
            <w:proofErr w:type="spellStart"/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Sindal</w:t>
            </w:r>
            <w:proofErr w:type="spellEnd"/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, uma vez que 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M</w:t>
            </w: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etaltex</w:t>
            </w:r>
            <w:proofErr w:type="spellEnd"/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não fornece esse item.</w:t>
            </w:r>
          </w:p>
        </w:tc>
      </w:tr>
      <w:tr w:rsidR="00A22F62" w:rsidRPr="00A22F62" w14:paraId="618527DB" w14:textId="77777777" w:rsidTr="00992D57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898688" w14:textId="404029C3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FAD9BD" w14:textId="676E10F4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7FE254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71A92F9" w14:textId="77777777" w:rsidR="00A22F62" w:rsidRPr="00A22F62" w:rsidRDefault="00A22F62" w:rsidP="00CD0FE1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5D6DCCE5" w14:textId="77777777" w:rsidTr="00083B98">
        <w:trPr>
          <w:trHeight w:val="600"/>
        </w:trPr>
        <w:tc>
          <w:tcPr>
            <w:tcW w:w="2825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8F7140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lastRenderedPageBreak/>
              <w:t> </w:t>
            </w: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VICTORIOUS COMERCIAL LTDA</w:t>
            </w:r>
          </w:p>
          <w:p w14:paraId="35F8709A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1704A14F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  <w:p w14:paraId="4C56EEC0" w14:textId="77FE6D86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120EB2" w14:textId="30FE8E06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CA9F6D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23</w:t>
            </w:r>
          </w:p>
        </w:tc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952ED7D" w14:textId="1F34D3C0" w:rsidR="00A22F62" w:rsidRPr="00A22F62" w:rsidRDefault="00A22F62" w:rsidP="00CD0FE1">
            <w:pPr>
              <w:widowControl/>
              <w:autoSpaceDE/>
              <w:autoSpaceDN/>
              <w:jc w:val="both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solicitado. Conforme catálogo enviado</w:t>
            </w:r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,</w:t>
            </w: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o fabricante deve ser Tramontina, uma vez que a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pt-BR" w:eastAsia="pt-BR"/>
              </w:rPr>
              <w:t>M</w:t>
            </w: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etaltex</w:t>
            </w:r>
            <w:proofErr w:type="spellEnd"/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não fornece esse item.</w:t>
            </w:r>
          </w:p>
        </w:tc>
      </w:tr>
      <w:tr w:rsidR="00A22F62" w:rsidRPr="00A22F62" w14:paraId="42BE2AFD" w14:textId="77777777" w:rsidTr="00083B98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5A4A07" w14:textId="7C57BA35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D6CA68" w14:textId="4294D8A3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1FC5C8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24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6F366DF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220FB6AD" w14:textId="77777777" w:rsidTr="00083B98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840BAC" w14:textId="3B96FBC4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C07E35" w14:textId="5D90A750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B67DFC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25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30C185F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3E797FE4" w14:textId="77777777" w:rsidTr="00083B98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DFCD3C" w14:textId="5E3EC85C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D14E16" w14:textId="0063AEE3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AD9349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26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4F82393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4E0F5DAE" w14:textId="77777777" w:rsidTr="00083B98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2C1E3A" w14:textId="159431F8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906D16" w14:textId="48E9B844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B5D2EA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27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A692078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55BA576C" w14:textId="77777777" w:rsidTr="00083B98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89BDFE" w14:textId="0B8C065B" w:rsidR="00A22F62" w:rsidRPr="00A22F62" w:rsidRDefault="00A22F62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4A94B0" w14:textId="30AFE15D" w:rsidR="00A22F62" w:rsidRPr="00A22F62" w:rsidRDefault="00A22F62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36EE7D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28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B682759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15C59B6B" w14:textId="77777777" w:rsidTr="00083B98">
        <w:trPr>
          <w:trHeight w:val="315"/>
        </w:trPr>
        <w:tc>
          <w:tcPr>
            <w:tcW w:w="2825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B8BF1F" w14:textId="661E9AB4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88EFE4" w14:textId="1DFD2B85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67B953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29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83D612B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6B2F6F" w:rsidRPr="00A22F62" w14:paraId="58B61193" w14:textId="77777777" w:rsidTr="00C14209">
        <w:trPr>
          <w:trHeight w:val="300"/>
        </w:trPr>
        <w:tc>
          <w:tcPr>
            <w:tcW w:w="2825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8E6103" w14:textId="28CD3C8E" w:rsidR="006B2F6F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  <w:p w14:paraId="6498CF4D" w14:textId="5555B442" w:rsidR="006B2F6F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  <w:p w14:paraId="53F12869" w14:textId="77777777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  <w:p w14:paraId="422C642A" w14:textId="0823D1D2" w:rsidR="006B2F6F" w:rsidRPr="00A22F62" w:rsidRDefault="006B2F6F" w:rsidP="006B2F6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AF3 COMERCIAL LTDA</w:t>
            </w:r>
          </w:p>
          <w:p w14:paraId="3C0B8250" w14:textId="65A81537" w:rsidR="006B2F6F" w:rsidRDefault="006B2F6F" w:rsidP="006B2F6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  <w:p w14:paraId="7C42CD59" w14:textId="77777777" w:rsidR="006B2F6F" w:rsidRPr="00A22F62" w:rsidRDefault="006B2F6F" w:rsidP="006B2F6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  <w:p w14:paraId="209315D9" w14:textId="1D82E52A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  <w:p w14:paraId="45B9F70E" w14:textId="16DDC316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  <w:p w14:paraId="0A47AA08" w14:textId="75BA4C76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  <w:p w14:paraId="7A52B57E" w14:textId="64447A96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  <w:p w14:paraId="58E827D2" w14:textId="15D0D90F" w:rsidR="006B2F6F" w:rsidRPr="00A22F62" w:rsidRDefault="006B2F6F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4C75DC" w14:textId="18A2BF43" w:rsidR="006B2F6F" w:rsidRPr="00A22F62" w:rsidRDefault="006B2F6F" w:rsidP="006B2F6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525934" w14:textId="77777777" w:rsidR="006B2F6F" w:rsidRPr="00A22F62" w:rsidRDefault="006B2F6F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7350964" w14:textId="77777777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6B2F6F" w:rsidRPr="00A22F62" w14:paraId="68FF3BC9" w14:textId="77777777" w:rsidTr="00C14209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CD22D8" w14:textId="270555BF" w:rsidR="006B2F6F" w:rsidRPr="00A22F62" w:rsidRDefault="006B2F6F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BEAEA1" w14:textId="7ACDBC1B" w:rsidR="006B2F6F" w:rsidRPr="00A22F62" w:rsidRDefault="006B2F6F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3E417D" w14:textId="77777777" w:rsidR="006B2F6F" w:rsidRPr="00A22F62" w:rsidRDefault="006B2F6F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4631A93" w14:textId="77777777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6B2F6F" w:rsidRPr="00A22F62" w14:paraId="5FF9BFAF" w14:textId="77777777" w:rsidTr="00C14209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A58BAD" w14:textId="0D85C8C0" w:rsidR="006B2F6F" w:rsidRPr="00A22F62" w:rsidRDefault="006B2F6F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EC36C7" w14:textId="43F15C4F" w:rsidR="006B2F6F" w:rsidRPr="00A22F62" w:rsidRDefault="006B2F6F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FE3C58" w14:textId="77777777" w:rsidR="006B2F6F" w:rsidRPr="00A22F62" w:rsidRDefault="006B2F6F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3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F5DE3D2" w14:textId="77777777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6B2F6F" w:rsidRPr="00A22F62" w14:paraId="1A687659" w14:textId="77777777" w:rsidTr="00C14209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3B98F5" w14:textId="61A7E345" w:rsidR="006B2F6F" w:rsidRPr="00A22F62" w:rsidRDefault="006B2F6F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67B690" w14:textId="28C3B318" w:rsidR="006B2F6F" w:rsidRPr="00A22F62" w:rsidRDefault="006B2F6F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D377B3" w14:textId="77777777" w:rsidR="006B2F6F" w:rsidRPr="00A22F62" w:rsidRDefault="006B2F6F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4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4A3C926" w14:textId="77777777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6B2F6F" w:rsidRPr="00A22F62" w14:paraId="0B534D9A" w14:textId="77777777" w:rsidTr="00C14209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90E902" w14:textId="64188196" w:rsidR="006B2F6F" w:rsidRPr="00A22F62" w:rsidRDefault="006B2F6F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47BFCE" w14:textId="702AFF65" w:rsidR="006B2F6F" w:rsidRPr="00A22F62" w:rsidRDefault="006B2F6F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5FFA6" w14:textId="77777777" w:rsidR="006B2F6F" w:rsidRPr="00A22F62" w:rsidRDefault="006B2F6F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5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A7D7DE4" w14:textId="77777777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6B2F6F" w:rsidRPr="00A22F62" w14:paraId="0864345C" w14:textId="77777777" w:rsidTr="00C14209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D4C226" w14:textId="59082589" w:rsidR="006B2F6F" w:rsidRPr="00A22F62" w:rsidRDefault="006B2F6F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8DDEF" w14:textId="336D1451" w:rsidR="006B2F6F" w:rsidRPr="00A22F62" w:rsidRDefault="006B2F6F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D6E128" w14:textId="77777777" w:rsidR="006B2F6F" w:rsidRPr="00A22F62" w:rsidRDefault="006B2F6F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6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E88925F" w14:textId="77777777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6B2F6F" w:rsidRPr="00A22F62" w14:paraId="10E57716" w14:textId="77777777" w:rsidTr="00C14209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396BFE" w14:textId="4D77360B" w:rsidR="006B2F6F" w:rsidRPr="00A22F62" w:rsidRDefault="006B2F6F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F09616" w14:textId="763E2A33" w:rsidR="006B2F6F" w:rsidRPr="00A22F62" w:rsidRDefault="006B2F6F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AA747" w14:textId="77777777" w:rsidR="006B2F6F" w:rsidRPr="00A22F62" w:rsidRDefault="006B2F6F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7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BB02E1A" w14:textId="77777777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6B2F6F" w:rsidRPr="00A22F62" w14:paraId="0E1F6B58" w14:textId="77777777" w:rsidTr="00C14209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164016" w14:textId="7BAC86AB" w:rsidR="006B2F6F" w:rsidRPr="00A22F62" w:rsidRDefault="006B2F6F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57591" w14:textId="4A4386AD" w:rsidR="006B2F6F" w:rsidRPr="00A22F62" w:rsidRDefault="006B2F6F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9C12E4" w14:textId="77777777" w:rsidR="006B2F6F" w:rsidRPr="00A22F62" w:rsidRDefault="006B2F6F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8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28D9F28" w14:textId="77777777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6B2F6F" w:rsidRPr="00A22F62" w14:paraId="0CC6F6EB" w14:textId="77777777" w:rsidTr="00C14209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65D015" w14:textId="153E9567" w:rsidR="006B2F6F" w:rsidRPr="00A22F62" w:rsidRDefault="006B2F6F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ECA08D" w14:textId="65DCFFA3" w:rsidR="006B2F6F" w:rsidRPr="00A22F62" w:rsidRDefault="006B2F6F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D822C8" w14:textId="77777777" w:rsidR="006B2F6F" w:rsidRPr="00A22F62" w:rsidRDefault="006B2F6F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9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8BB1951" w14:textId="77777777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6B2F6F" w:rsidRPr="00A22F62" w14:paraId="577C691B" w14:textId="77777777" w:rsidTr="00C14209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FB5B94" w14:textId="25946CB0" w:rsidR="006B2F6F" w:rsidRPr="00A22F62" w:rsidRDefault="006B2F6F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F51E2D" w14:textId="51DB7B7C" w:rsidR="006B2F6F" w:rsidRPr="00A22F62" w:rsidRDefault="006B2F6F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935CEC" w14:textId="77777777" w:rsidR="006B2F6F" w:rsidRPr="00A22F62" w:rsidRDefault="006B2F6F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10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E608287" w14:textId="77777777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6B2F6F" w:rsidRPr="00A22F62" w14:paraId="276B44DB" w14:textId="77777777" w:rsidTr="00C14209">
        <w:trPr>
          <w:trHeight w:val="300"/>
        </w:trPr>
        <w:tc>
          <w:tcPr>
            <w:tcW w:w="2825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D91895" w14:textId="5F572207" w:rsidR="006B2F6F" w:rsidRPr="00A22F62" w:rsidRDefault="006B2F6F" w:rsidP="00A22F62">
            <w:pPr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90FBEC" w14:textId="18B94071" w:rsidR="006B2F6F" w:rsidRPr="00A22F62" w:rsidRDefault="006B2F6F" w:rsidP="00A22F62">
            <w:pPr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1D66E0" w14:textId="77777777" w:rsidR="006B2F6F" w:rsidRPr="00A22F62" w:rsidRDefault="006B2F6F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100668F" w14:textId="77777777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6B2F6F" w:rsidRPr="00A22F62" w14:paraId="5DBFA828" w14:textId="77777777" w:rsidTr="00C14209">
        <w:trPr>
          <w:trHeight w:val="315"/>
        </w:trPr>
        <w:tc>
          <w:tcPr>
            <w:tcW w:w="2825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3D5548" w14:textId="6A40002B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993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FD8F30" w14:textId="3A9632C7" w:rsidR="006B2F6F" w:rsidRPr="00A22F62" w:rsidRDefault="006B2F6F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6AEAB9" w14:textId="77777777" w:rsidR="006B2F6F" w:rsidRPr="00A22F62" w:rsidRDefault="006B2F6F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12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2BB7D38" w14:textId="77777777" w:rsidR="006B2F6F" w:rsidRPr="00A22F62" w:rsidRDefault="006B2F6F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  <w:tr w:rsidR="00A22F62" w:rsidRPr="00A22F62" w14:paraId="24B3A54D" w14:textId="77777777" w:rsidTr="00A22F62">
        <w:trPr>
          <w:trHeight w:val="615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14:paraId="1CA2E611" w14:textId="77777777" w:rsidR="00A22F62" w:rsidRPr="00A22F62" w:rsidRDefault="00A22F62" w:rsidP="006B2F6F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CONSTRUMIX DEPÓSITO DE MATERIAIS</w:t>
            </w: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br/>
              <w:t>PARA CONSTRUÇÕES LTDA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0E45B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254A28" w14:textId="77777777" w:rsidR="00A22F62" w:rsidRPr="00A22F62" w:rsidRDefault="00A22F62" w:rsidP="00A22F6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1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19AA4DF" w14:textId="77777777" w:rsidR="00A22F62" w:rsidRPr="00A22F62" w:rsidRDefault="00A22F62" w:rsidP="00A22F62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A22F62">
              <w:rPr>
                <w:rFonts w:ascii="Calibri" w:eastAsia="Times New Roman" w:hAnsi="Calibri" w:cs="Calibri"/>
                <w:color w:val="000000"/>
                <w:lang w:val="pt-BR" w:eastAsia="pt-BR"/>
              </w:rPr>
              <w:t>Atende ao solicitado;</w:t>
            </w:r>
          </w:p>
        </w:tc>
      </w:tr>
    </w:tbl>
    <w:p w14:paraId="79424113" w14:textId="77777777" w:rsidR="007C6BC7" w:rsidRDefault="007C6BC7" w:rsidP="00BD2C9F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</w:p>
    <w:p w14:paraId="4CDA3F50" w14:textId="1890776D" w:rsidR="00BD2C9F" w:rsidRDefault="00BD2C9F" w:rsidP="00BD2C9F">
      <w:pPr>
        <w:widowControl/>
        <w:shd w:val="clear" w:color="auto" w:fill="FFFFFF"/>
        <w:autoSpaceDE/>
        <w:autoSpaceDN/>
        <w:spacing w:line="360" w:lineRule="auto"/>
        <w:ind w:firstLine="3261"/>
        <w:jc w:val="both"/>
        <w:rPr>
          <w:sz w:val="24"/>
          <w:szCs w:val="24"/>
        </w:rPr>
      </w:pPr>
      <w:r w:rsidRPr="00BD2C9F">
        <w:rPr>
          <w:sz w:val="24"/>
          <w:szCs w:val="24"/>
        </w:rPr>
        <w:t>Sendo o que cabia.</w:t>
      </w:r>
    </w:p>
    <w:p w14:paraId="27F7A875" w14:textId="45C1F36F" w:rsidR="00BD2C9F" w:rsidRDefault="00BD2C9F" w:rsidP="00F0309C">
      <w:pPr>
        <w:widowControl/>
        <w:shd w:val="clear" w:color="auto" w:fill="FFFFFF"/>
        <w:autoSpaceDE/>
        <w:autoSpaceDN/>
        <w:spacing w:line="360" w:lineRule="auto"/>
        <w:jc w:val="both"/>
        <w:rPr>
          <w:rFonts w:eastAsia="Times New Roman"/>
          <w:color w:val="121212"/>
          <w:sz w:val="24"/>
          <w:szCs w:val="24"/>
          <w:lang w:val="pt-BR" w:eastAsia="pt-BR"/>
        </w:rPr>
      </w:pPr>
    </w:p>
    <w:p w14:paraId="0FAB962A" w14:textId="79E818E4" w:rsidR="003E6FD0" w:rsidRDefault="00A71503" w:rsidP="00F0309C">
      <w:pPr>
        <w:widowControl/>
        <w:shd w:val="clear" w:color="auto" w:fill="FFFFFF"/>
        <w:autoSpaceDE/>
        <w:autoSpaceDN/>
        <w:spacing w:line="360" w:lineRule="auto"/>
        <w:ind w:firstLine="2835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DM</w:t>
      </w:r>
      <w:r w:rsidR="00C3122F" w:rsidRPr="007D56EE">
        <w:rPr>
          <w:rFonts w:eastAsia="Times New Roman"/>
          <w:color w:val="121212"/>
          <w:sz w:val="24"/>
          <w:szCs w:val="24"/>
          <w:lang w:val="pt-BR" w:eastAsia="pt-BR"/>
        </w:rPr>
        <w:t>AN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, </w:t>
      </w:r>
      <w:r w:rsidR="006B2F6F">
        <w:rPr>
          <w:rFonts w:eastAsia="Times New Roman"/>
          <w:color w:val="121212"/>
          <w:sz w:val="24"/>
          <w:szCs w:val="24"/>
          <w:lang w:val="pt-BR" w:eastAsia="pt-BR"/>
        </w:rPr>
        <w:t>17</w:t>
      </w:r>
      <w:r w:rsidR="001C59F4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</w:t>
      </w:r>
      <w:r w:rsidR="006B2F6F">
        <w:rPr>
          <w:rFonts w:eastAsia="Times New Roman"/>
          <w:color w:val="121212"/>
          <w:sz w:val="24"/>
          <w:szCs w:val="24"/>
          <w:lang w:val="pt-BR" w:eastAsia="pt-BR"/>
        </w:rPr>
        <w:t>julho</w:t>
      </w:r>
      <w:r w:rsidR="00EE3FE9"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202</w:t>
      </w:r>
      <w:r w:rsidR="00F0309C">
        <w:rPr>
          <w:rFonts w:eastAsia="Times New Roman"/>
          <w:color w:val="121212"/>
          <w:sz w:val="24"/>
          <w:szCs w:val="24"/>
          <w:lang w:val="pt-BR" w:eastAsia="pt-BR"/>
        </w:rPr>
        <w:t>6</w:t>
      </w:r>
    </w:p>
    <w:p w14:paraId="40D0C3EE" w14:textId="25267CF2" w:rsidR="00A71503" w:rsidRPr="007D56EE" w:rsidRDefault="00A71503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_______________________________</w:t>
      </w:r>
    </w:p>
    <w:p w14:paraId="39724BEE" w14:textId="28C23C7F" w:rsidR="00A71503" w:rsidRPr="007D56EE" w:rsidRDefault="00704995" w:rsidP="00A71503">
      <w:pPr>
        <w:widowControl/>
        <w:shd w:val="clear" w:color="auto" w:fill="FFFFFF"/>
        <w:autoSpaceDE/>
        <w:autoSpaceDN/>
        <w:spacing w:line="360" w:lineRule="auto"/>
        <w:jc w:val="center"/>
        <w:rPr>
          <w:rFonts w:eastAsia="Times New Roman"/>
          <w:color w:val="121212"/>
          <w:sz w:val="24"/>
          <w:szCs w:val="24"/>
          <w:lang w:val="pt-BR" w:eastAsia="pt-BR"/>
        </w:rPr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Aline Castro Rodrigues</w:t>
      </w:r>
    </w:p>
    <w:p w14:paraId="35D72A35" w14:textId="3ACC7B39" w:rsidR="0031046D" w:rsidRPr="00A71503" w:rsidRDefault="00A71503" w:rsidP="00A51630">
      <w:pPr>
        <w:widowControl/>
        <w:shd w:val="clear" w:color="auto" w:fill="FFFFFF"/>
        <w:autoSpaceDE/>
        <w:autoSpaceDN/>
        <w:spacing w:line="360" w:lineRule="auto"/>
        <w:jc w:val="center"/>
      </w:pP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>Gestor</w:t>
      </w:r>
      <w:r w:rsidR="00704995" w:rsidRPr="007D56EE">
        <w:rPr>
          <w:rFonts w:eastAsia="Times New Roman"/>
          <w:color w:val="121212"/>
          <w:sz w:val="24"/>
          <w:szCs w:val="24"/>
          <w:lang w:val="pt-BR" w:eastAsia="pt-BR"/>
        </w:rPr>
        <w:t>a</w:t>
      </w:r>
      <w:r w:rsidRPr="007D56EE">
        <w:rPr>
          <w:rFonts w:eastAsia="Times New Roman"/>
          <w:color w:val="121212"/>
          <w:sz w:val="24"/>
          <w:szCs w:val="24"/>
          <w:lang w:val="pt-BR" w:eastAsia="pt-BR"/>
        </w:rPr>
        <w:t xml:space="preserve"> de Divisão</w:t>
      </w:r>
    </w:p>
    <w:sectPr w:rsidR="0031046D" w:rsidRPr="00A71503" w:rsidSect="00DF2A7D">
      <w:headerReference w:type="default" r:id="rId7"/>
      <w:footerReference w:type="default" r:id="rId8"/>
      <w:pgSz w:w="11906" w:h="16838"/>
      <w:pgMar w:top="2694" w:right="1558" w:bottom="1985" w:left="1418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0669ED" w14:textId="77777777" w:rsidR="00086DD8" w:rsidRDefault="00086DD8" w:rsidP="00DA788F">
      <w:r>
        <w:separator/>
      </w:r>
    </w:p>
  </w:endnote>
  <w:endnote w:type="continuationSeparator" w:id="0">
    <w:p w14:paraId="376AC5D2" w14:textId="77777777" w:rsidR="00086DD8" w:rsidRDefault="00086DD8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4239B3" w14:textId="2BDCE204" w:rsidR="006E007F" w:rsidRPr="00DA3188" w:rsidRDefault="006E007F" w:rsidP="00D25B2B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</w:p>
  <w:p w14:paraId="49AC435F" w14:textId="77777777" w:rsidR="006E007F" w:rsidRPr="00703150" w:rsidRDefault="006E007F" w:rsidP="00D25B2B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70A167F4" w14:textId="77777777" w:rsidR="006E007F" w:rsidRDefault="006E007F" w:rsidP="00D25B2B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464825B" wp14:editId="4EE9C9DB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9F1A681" wp14:editId="468D9BCC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19EC18B" wp14:editId="0273C293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2DFC230C" wp14:editId="3CD94C31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4CD38E" wp14:editId="595CF408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7B1DF0AD" w14:textId="77777777" w:rsidR="006E007F" w:rsidRDefault="006E007F" w:rsidP="00D25B2B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5E0AC413" wp14:editId="5E10FFB1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4D2E0DA1" wp14:editId="7ACDBBA4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46A7128F" w14:textId="77777777" w:rsidR="006E007F" w:rsidRPr="00DA3188" w:rsidRDefault="006E007F" w:rsidP="00D25B2B">
    <w:pPr>
      <w:pStyle w:val="Rodap"/>
      <w:rPr>
        <w:rFonts w:ascii="Verdana" w:hAnsi="Verdana"/>
      </w:rPr>
    </w:pPr>
  </w:p>
  <w:p w14:paraId="3977FCA2" w14:textId="77777777" w:rsidR="006E007F" w:rsidRPr="00D25B2B" w:rsidRDefault="006E007F" w:rsidP="00D25B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2F51C9" w14:textId="77777777" w:rsidR="00086DD8" w:rsidRDefault="00086DD8" w:rsidP="00DA788F">
      <w:r>
        <w:separator/>
      </w:r>
    </w:p>
  </w:footnote>
  <w:footnote w:type="continuationSeparator" w:id="0">
    <w:p w14:paraId="547EEFBB" w14:textId="77777777" w:rsidR="00086DD8" w:rsidRDefault="00086DD8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4FDC1" w14:textId="06021A64" w:rsidR="006E007F" w:rsidRDefault="006E007F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59590CAB" wp14:editId="4847CFF7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3460"/>
    <w:rsid w:val="00017DEF"/>
    <w:rsid w:val="00043507"/>
    <w:rsid w:val="00052F71"/>
    <w:rsid w:val="00056677"/>
    <w:rsid w:val="00061337"/>
    <w:rsid w:val="00066AE5"/>
    <w:rsid w:val="0006724C"/>
    <w:rsid w:val="00067FD2"/>
    <w:rsid w:val="00086DD8"/>
    <w:rsid w:val="00092224"/>
    <w:rsid w:val="000B33B8"/>
    <w:rsid w:val="000B6F4E"/>
    <w:rsid w:val="000C63FC"/>
    <w:rsid w:val="000D2F63"/>
    <w:rsid w:val="000F56AB"/>
    <w:rsid w:val="000F7421"/>
    <w:rsid w:val="0010442E"/>
    <w:rsid w:val="0011714F"/>
    <w:rsid w:val="00134872"/>
    <w:rsid w:val="0013750A"/>
    <w:rsid w:val="00166983"/>
    <w:rsid w:val="001709D2"/>
    <w:rsid w:val="00174C30"/>
    <w:rsid w:val="00175BBB"/>
    <w:rsid w:val="00196D0F"/>
    <w:rsid w:val="001B2FB7"/>
    <w:rsid w:val="001C59F4"/>
    <w:rsid w:val="001C5FDA"/>
    <w:rsid w:val="001C6166"/>
    <w:rsid w:val="001C6F6D"/>
    <w:rsid w:val="001D0F88"/>
    <w:rsid w:val="001D57DD"/>
    <w:rsid w:val="001E52E8"/>
    <w:rsid w:val="001F6B67"/>
    <w:rsid w:val="001F7F01"/>
    <w:rsid w:val="002038E9"/>
    <w:rsid w:val="0022347D"/>
    <w:rsid w:val="002258E6"/>
    <w:rsid w:val="00227FE9"/>
    <w:rsid w:val="00244204"/>
    <w:rsid w:val="0024774D"/>
    <w:rsid w:val="00253405"/>
    <w:rsid w:val="002544CE"/>
    <w:rsid w:val="002561B0"/>
    <w:rsid w:val="00271AD5"/>
    <w:rsid w:val="00272B2E"/>
    <w:rsid w:val="002876B7"/>
    <w:rsid w:val="00290351"/>
    <w:rsid w:val="00290CD9"/>
    <w:rsid w:val="002A3026"/>
    <w:rsid w:val="002B0BFF"/>
    <w:rsid w:val="002B2CD7"/>
    <w:rsid w:val="002B387C"/>
    <w:rsid w:val="002B6C8B"/>
    <w:rsid w:val="002C2A79"/>
    <w:rsid w:val="002C3991"/>
    <w:rsid w:val="002E0216"/>
    <w:rsid w:val="002E7B23"/>
    <w:rsid w:val="003039AD"/>
    <w:rsid w:val="0031046D"/>
    <w:rsid w:val="00311E63"/>
    <w:rsid w:val="0032039E"/>
    <w:rsid w:val="00323F36"/>
    <w:rsid w:val="003265C5"/>
    <w:rsid w:val="00331510"/>
    <w:rsid w:val="00343A9E"/>
    <w:rsid w:val="00345CEB"/>
    <w:rsid w:val="00346967"/>
    <w:rsid w:val="003507C4"/>
    <w:rsid w:val="003609E4"/>
    <w:rsid w:val="00366B97"/>
    <w:rsid w:val="00380869"/>
    <w:rsid w:val="00385371"/>
    <w:rsid w:val="0039079F"/>
    <w:rsid w:val="00394BC3"/>
    <w:rsid w:val="0039510C"/>
    <w:rsid w:val="0039721C"/>
    <w:rsid w:val="003A34AF"/>
    <w:rsid w:val="003A3DCD"/>
    <w:rsid w:val="003B1C91"/>
    <w:rsid w:val="003C08F6"/>
    <w:rsid w:val="003C0EA9"/>
    <w:rsid w:val="003C4894"/>
    <w:rsid w:val="003E06CB"/>
    <w:rsid w:val="003E6FD0"/>
    <w:rsid w:val="003F0BB8"/>
    <w:rsid w:val="003F21E3"/>
    <w:rsid w:val="004114BB"/>
    <w:rsid w:val="0041601D"/>
    <w:rsid w:val="0042115B"/>
    <w:rsid w:val="00424DDC"/>
    <w:rsid w:val="00426F5E"/>
    <w:rsid w:val="004573E3"/>
    <w:rsid w:val="00482A27"/>
    <w:rsid w:val="00487C77"/>
    <w:rsid w:val="004C5B04"/>
    <w:rsid w:val="004E24B6"/>
    <w:rsid w:val="004E7240"/>
    <w:rsid w:val="004E7E21"/>
    <w:rsid w:val="00503568"/>
    <w:rsid w:val="005103B5"/>
    <w:rsid w:val="0051693B"/>
    <w:rsid w:val="00516949"/>
    <w:rsid w:val="00526ECA"/>
    <w:rsid w:val="00540DA0"/>
    <w:rsid w:val="00547C61"/>
    <w:rsid w:val="00551B54"/>
    <w:rsid w:val="00554617"/>
    <w:rsid w:val="00560B59"/>
    <w:rsid w:val="005665A6"/>
    <w:rsid w:val="0057163F"/>
    <w:rsid w:val="00571D84"/>
    <w:rsid w:val="005738F8"/>
    <w:rsid w:val="00584A32"/>
    <w:rsid w:val="005907B2"/>
    <w:rsid w:val="00595EE3"/>
    <w:rsid w:val="005B0080"/>
    <w:rsid w:val="005B0BD4"/>
    <w:rsid w:val="005B43DB"/>
    <w:rsid w:val="005B52A6"/>
    <w:rsid w:val="005B5D33"/>
    <w:rsid w:val="005D4367"/>
    <w:rsid w:val="005E3A07"/>
    <w:rsid w:val="005E6332"/>
    <w:rsid w:val="006028D8"/>
    <w:rsid w:val="00605F51"/>
    <w:rsid w:val="00622CE9"/>
    <w:rsid w:val="00632975"/>
    <w:rsid w:val="0066398A"/>
    <w:rsid w:val="00672B80"/>
    <w:rsid w:val="00680B48"/>
    <w:rsid w:val="00682793"/>
    <w:rsid w:val="00684EAF"/>
    <w:rsid w:val="00695767"/>
    <w:rsid w:val="006B2F6F"/>
    <w:rsid w:val="006B5B82"/>
    <w:rsid w:val="006D3241"/>
    <w:rsid w:val="006D416B"/>
    <w:rsid w:val="006D418E"/>
    <w:rsid w:val="006D7D25"/>
    <w:rsid w:val="006E007F"/>
    <w:rsid w:val="006E4097"/>
    <w:rsid w:val="006E6CA5"/>
    <w:rsid w:val="00701AE9"/>
    <w:rsid w:val="007026AD"/>
    <w:rsid w:val="00703150"/>
    <w:rsid w:val="00704995"/>
    <w:rsid w:val="00704B22"/>
    <w:rsid w:val="0071178A"/>
    <w:rsid w:val="00715C54"/>
    <w:rsid w:val="00752917"/>
    <w:rsid w:val="00752CED"/>
    <w:rsid w:val="00756903"/>
    <w:rsid w:val="007605C7"/>
    <w:rsid w:val="00762B0F"/>
    <w:rsid w:val="0076747F"/>
    <w:rsid w:val="00773D9D"/>
    <w:rsid w:val="007A6446"/>
    <w:rsid w:val="007C53D9"/>
    <w:rsid w:val="007C6BC7"/>
    <w:rsid w:val="007D2EBF"/>
    <w:rsid w:val="007D56EE"/>
    <w:rsid w:val="007E7E49"/>
    <w:rsid w:val="007F4179"/>
    <w:rsid w:val="00816D94"/>
    <w:rsid w:val="0082073D"/>
    <w:rsid w:val="00827DFF"/>
    <w:rsid w:val="00836204"/>
    <w:rsid w:val="00851A0C"/>
    <w:rsid w:val="008553E3"/>
    <w:rsid w:val="0086174D"/>
    <w:rsid w:val="00865B76"/>
    <w:rsid w:val="00880877"/>
    <w:rsid w:val="00883F51"/>
    <w:rsid w:val="0088560D"/>
    <w:rsid w:val="00895AE5"/>
    <w:rsid w:val="008A1108"/>
    <w:rsid w:val="008D0604"/>
    <w:rsid w:val="008D26F2"/>
    <w:rsid w:val="008E0DE5"/>
    <w:rsid w:val="008E1B1C"/>
    <w:rsid w:val="008E3592"/>
    <w:rsid w:val="00904CEC"/>
    <w:rsid w:val="009113AC"/>
    <w:rsid w:val="009168EB"/>
    <w:rsid w:val="00923080"/>
    <w:rsid w:val="00924641"/>
    <w:rsid w:val="00940A03"/>
    <w:rsid w:val="00952A8E"/>
    <w:rsid w:val="0096381B"/>
    <w:rsid w:val="0097034A"/>
    <w:rsid w:val="0098520C"/>
    <w:rsid w:val="00997F12"/>
    <w:rsid w:val="009A4625"/>
    <w:rsid w:val="009B50AA"/>
    <w:rsid w:val="009D0416"/>
    <w:rsid w:val="009D4909"/>
    <w:rsid w:val="009F2BEB"/>
    <w:rsid w:val="009F318B"/>
    <w:rsid w:val="00A101F6"/>
    <w:rsid w:val="00A22F62"/>
    <w:rsid w:val="00A247D0"/>
    <w:rsid w:val="00A300C9"/>
    <w:rsid w:val="00A32105"/>
    <w:rsid w:val="00A3735E"/>
    <w:rsid w:val="00A40FC7"/>
    <w:rsid w:val="00A428FD"/>
    <w:rsid w:val="00A51630"/>
    <w:rsid w:val="00A71503"/>
    <w:rsid w:val="00A7160D"/>
    <w:rsid w:val="00A8589C"/>
    <w:rsid w:val="00A9001C"/>
    <w:rsid w:val="00AA03C6"/>
    <w:rsid w:val="00AA19B0"/>
    <w:rsid w:val="00AB3BF1"/>
    <w:rsid w:val="00AB44B9"/>
    <w:rsid w:val="00AB4D2A"/>
    <w:rsid w:val="00AB588D"/>
    <w:rsid w:val="00AC3520"/>
    <w:rsid w:val="00AD228B"/>
    <w:rsid w:val="00AE4FC3"/>
    <w:rsid w:val="00AF2A07"/>
    <w:rsid w:val="00AF4480"/>
    <w:rsid w:val="00AF495D"/>
    <w:rsid w:val="00B04BFE"/>
    <w:rsid w:val="00B05234"/>
    <w:rsid w:val="00B10BF2"/>
    <w:rsid w:val="00B11366"/>
    <w:rsid w:val="00B23C8C"/>
    <w:rsid w:val="00B33BDC"/>
    <w:rsid w:val="00B440B5"/>
    <w:rsid w:val="00B61F85"/>
    <w:rsid w:val="00B756D0"/>
    <w:rsid w:val="00BC1D71"/>
    <w:rsid w:val="00BD2C9F"/>
    <w:rsid w:val="00BD7731"/>
    <w:rsid w:val="00BF2476"/>
    <w:rsid w:val="00C05321"/>
    <w:rsid w:val="00C17ADD"/>
    <w:rsid w:val="00C235D4"/>
    <w:rsid w:val="00C252E5"/>
    <w:rsid w:val="00C3122F"/>
    <w:rsid w:val="00C34339"/>
    <w:rsid w:val="00C34AE9"/>
    <w:rsid w:val="00C35897"/>
    <w:rsid w:val="00C40843"/>
    <w:rsid w:val="00C41A1D"/>
    <w:rsid w:val="00C64C75"/>
    <w:rsid w:val="00C729CB"/>
    <w:rsid w:val="00C874F0"/>
    <w:rsid w:val="00C939B8"/>
    <w:rsid w:val="00CB0F33"/>
    <w:rsid w:val="00CB1D3C"/>
    <w:rsid w:val="00CB7DEF"/>
    <w:rsid w:val="00CD0FE1"/>
    <w:rsid w:val="00CE0E0B"/>
    <w:rsid w:val="00CE50C3"/>
    <w:rsid w:val="00CF48AB"/>
    <w:rsid w:val="00CF6669"/>
    <w:rsid w:val="00D17477"/>
    <w:rsid w:val="00D21BA1"/>
    <w:rsid w:val="00D25B2B"/>
    <w:rsid w:val="00D404B8"/>
    <w:rsid w:val="00D57AF4"/>
    <w:rsid w:val="00D72AF0"/>
    <w:rsid w:val="00D7407A"/>
    <w:rsid w:val="00D80F3A"/>
    <w:rsid w:val="00D844C3"/>
    <w:rsid w:val="00D84C33"/>
    <w:rsid w:val="00D85001"/>
    <w:rsid w:val="00D94696"/>
    <w:rsid w:val="00D96D2E"/>
    <w:rsid w:val="00DA3188"/>
    <w:rsid w:val="00DA3803"/>
    <w:rsid w:val="00DA6007"/>
    <w:rsid w:val="00DA788F"/>
    <w:rsid w:val="00DD7557"/>
    <w:rsid w:val="00DE6629"/>
    <w:rsid w:val="00DF124B"/>
    <w:rsid w:val="00DF2A7D"/>
    <w:rsid w:val="00DF5566"/>
    <w:rsid w:val="00E06E1B"/>
    <w:rsid w:val="00E131C3"/>
    <w:rsid w:val="00E1786D"/>
    <w:rsid w:val="00E36BED"/>
    <w:rsid w:val="00E408D8"/>
    <w:rsid w:val="00E563C8"/>
    <w:rsid w:val="00E650EF"/>
    <w:rsid w:val="00E76CC3"/>
    <w:rsid w:val="00E97071"/>
    <w:rsid w:val="00EA00D5"/>
    <w:rsid w:val="00EA0B89"/>
    <w:rsid w:val="00EA25B5"/>
    <w:rsid w:val="00EA5033"/>
    <w:rsid w:val="00EA65E5"/>
    <w:rsid w:val="00EB35D1"/>
    <w:rsid w:val="00EC4D1F"/>
    <w:rsid w:val="00ED550F"/>
    <w:rsid w:val="00ED67F4"/>
    <w:rsid w:val="00EE339A"/>
    <w:rsid w:val="00EE3FE9"/>
    <w:rsid w:val="00EF2A71"/>
    <w:rsid w:val="00EF5D31"/>
    <w:rsid w:val="00F00746"/>
    <w:rsid w:val="00F0309C"/>
    <w:rsid w:val="00F0601C"/>
    <w:rsid w:val="00F1476F"/>
    <w:rsid w:val="00F17D14"/>
    <w:rsid w:val="00F21135"/>
    <w:rsid w:val="00F41D00"/>
    <w:rsid w:val="00F53419"/>
    <w:rsid w:val="00F54E0E"/>
    <w:rsid w:val="00F5612F"/>
    <w:rsid w:val="00F71C01"/>
    <w:rsid w:val="00FA4038"/>
    <w:rsid w:val="00FA7C24"/>
    <w:rsid w:val="00FB0207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2E0E51"/>
  <w15:docId w15:val="{E074A6EF-C4D8-45F3-B24B-07998F31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32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C05321"/>
  </w:style>
  <w:style w:type="character" w:customStyle="1" w:styleId="CorpodetextoChar">
    <w:name w:val="Corpo de texto Char"/>
    <w:basedOn w:val="Fontepargpadro"/>
    <w:link w:val="Corpodetexto"/>
    <w:uiPriority w:val="1"/>
    <w:rsid w:val="00C05321"/>
    <w:rPr>
      <w:rFonts w:ascii="Tahoma" w:eastAsia="Tahoma" w:hAnsi="Tahoma" w:cs="Tahoma"/>
      <w:lang w:val="pt-PT"/>
    </w:rPr>
  </w:style>
  <w:style w:type="table" w:styleId="Tabelacomgrade">
    <w:name w:val="Table Grid"/>
    <w:basedOn w:val="Tabelanormal"/>
    <w:uiPriority w:val="39"/>
    <w:rsid w:val="00394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3F0BB8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74F0"/>
    <w:rPr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74F0"/>
    <w:rPr>
      <w:rFonts w:ascii="Tahoma" w:eastAsia="Tahoma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8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B5211-C41F-4AE0-80A2-5B23E7EC8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31</TotalTime>
  <Pages>3</Pages>
  <Words>523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 Nogueira da Silva</cp:lastModifiedBy>
  <cp:revision>7</cp:revision>
  <cp:lastPrinted>2026-07-17T22:20:00Z</cp:lastPrinted>
  <dcterms:created xsi:type="dcterms:W3CDTF">2026-04-07T21:07:00Z</dcterms:created>
  <dcterms:modified xsi:type="dcterms:W3CDTF">2026-07-17T22:21:00Z</dcterms:modified>
</cp:coreProperties>
</file>