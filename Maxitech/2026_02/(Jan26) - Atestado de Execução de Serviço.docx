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2DBDEBC9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786A4D">
              <w:rPr>
                <w:rFonts w:ascii="Tahoma" w:hAnsi="Tahoma" w:cs="Tahoma"/>
                <w:sz w:val="24"/>
                <w:szCs w:val="24"/>
              </w:rPr>
              <w:t>01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870A06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786A4D">
              <w:rPr>
                <w:rFonts w:ascii="Tahoma" w:hAnsi="Tahoma" w:cs="Tahoma"/>
                <w:sz w:val="24"/>
                <w:szCs w:val="24"/>
              </w:rPr>
              <w:t>01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06BA48FA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786A4D">
              <w:rPr>
                <w:rFonts w:ascii="Tahoma" w:hAnsi="Tahoma" w:cs="Tahoma"/>
                <w:sz w:val="24"/>
                <w:szCs w:val="24"/>
              </w:rPr>
              <w:t>2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786A4D">
              <w:rPr>
                <w:rFonts w:ascii="Tahoma" w:hAnsi="Tahoma" w:cs="Tahoma"/>
                <w:sz w:val="24"/>
                <w:szCs w:val="24"/>
              </w:rPr>
              <w:t>fevereiro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08D50C25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068C8E6F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6B39843E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786A4D">
              <w:rPr>
                <w:rFonts w:ascii="Tahoma" w:hAnsi="Tahoma" w:cs="Tahoma"/>
                <w:sz w:val="22"/>
                <w:szCs w:val="22"/>
              </w:rPr>
              <w:t>24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786A4D">
              <w:rPr>
                <w:rFonts w:ascii="Tahoma" w:hAnsi="Tahoma" w:cs="Tahoma"/>
                <w:sz w:val="22"/>
                <w:szCs w:val="22"/>
              </w:rPr>
              <w:t>580</w:t>
            </w:r>
            <w:bookmarkStart w:id="0" w:name="_GoBack"/>
            <w:bookmarkEnd w:id="0"/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764092AA" w14:textId="77777777" w:rsidR="00573E97" w:rsidRPr="00573E97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10E60B69" w14:textId="77777777" w:rsidR="00786A4D" w:rsidRDefault="00786A4D" w:rsidP="00786A4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1D45ACA8" w14:textId="77777777" w:rsidR="00573E97" w:rsidRPr="00573E97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4FD637A" w:rsidR="00932B8D" w:rsidRPr="00F4610A" w:rsidRDefault="00573E97" w:rsidP="00573E97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54A4EA" w14:textId="77777777" w:rsidR="00DA557A" w:rsidRDefault="00DA557A" w:rsidP="00DA788F">
      <w:r>
        <w:separator/>
      </w:r>
    </w:p>
  </w:endnote>
  <w:endnote w:type="continuationSeparator" w:id="0">
    <w:p w14:paraId="085896D1" w14:textId="77777777" w:rsidR="00DA557A" w:rsidRDefault="00DA557A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B11D90" w14:textId="77777777" w:rsidR="00DA557A" w:rsidRDefault="00DA557A" w:rsidP="00DA788F">
      <w:r>
        <w:separator/>
      </w:r>
    </w:p>
  </w:footnote>
  <w:footnote w:type="continuationSeparator" w:id="0">
    <w:p w14:paraId="43B368D0" w14:textId="77777777" w:rsidR="00DA557A" w:rsidRDefault="00DA557A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03EED"/>
    <w:rsid w:val="0001703A"/>
    <w:rsid w:val="00046BED"/>
    <w:rsid w:val="00083DA3"/>
    <w:rsid w:val="000B30E9"/>
    <w:rsid w:val="000C6179"/>
    <w:rsid w:val="000F3445"/>
    <w:rsid w:val="001017D3"/>
    <w:rsid w:val="00104BA3"/>
    <w:rsid w:val="00115CDE"/>
    <w:rsid w:val="00117376"/>
    <w:rsid w:val="00141B70"/>
    <w:rsid w:val="0014740C"/>
    <w:rsid w:val="00152E88"/>
    <w:rsid w:val="001576B0"/>
    <w:rsid w:val="00175BBB"/>
    <w:rsid w:val="001914D6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86A4D"/>
    <w:rsid w:val="007B2A4C"/>
    <w:rsid w:val="007D2EBF"/>
    <w:rsid w:val="007D6BD3"/>
    <w:rsid w:val="0082228F"/>
    <w:rsid w:val="00863DE9"/>
    <w:rsid w:val="008675A5"/>
    <w:rsid w:val="00870A06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4117C"/>
    <w:rsid w:val="00B73495"/>
    <w:rsid w:val="00BA2531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C47B8"/>
    <w:rsid w:val="00CC7B76"/>
    <w:rsid w:val="00CE6A01"/>
    <w:rsid w:val="00CF48AB"/>
    <w:rsid w:val="00D56BCD"/>
    <w:rsid w:val="00D84574"/>
    <w:rsid w:val="00DA3188"/>
    <w:rsid w:val="00DA557A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0</TotalTime>
  <Pages>1</Pages>
  <Words>167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2</cp:revision>
  <cp:lastPrinted>2025-10-01T20:44:00Z</cp:lastPrinted>
  <dcterms:created xsi:type="dcterms:W3CDTF">2026-02-02T17:20:00Z</dcterms:created>
  <dcterms:modified xsi:type="dcterms:W3CDTF">2026-02-02T17:20:00Z</dcterms:modified>
</cp:coreProperties>
</file>