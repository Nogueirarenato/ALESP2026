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130F16DA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906F26">
        <w:rPr>
          <w:sz w:val="24"/>
          <w:szCs w:val="24"/>
        </w:rPr>
        <w:t>7</w:t>
      </w:r>
      <w:r w:rsidR="00E6495B">
        <w:rPr>
          <w:sz w:val="24"/>
          <w:szCs w:val="24"/>
        </w:rPr>
        <w:t>44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E6495B">
        <w:rPr>
          <w:sz w:val="24"/>
          <w:szCs w:val="24"/>
        </w:rPr>
        <w:t>280,72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E6495B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E6495B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E6495B">
        <w:rPr>
          <w:sz w:val="24"/>
          <w:szCs w:val="24"/>
        </w:rPr>
        <w:t xml:space="preserve">setenta </w:t>
      </w:r>
      <w:r w:rsidR="00906F26">
        <w:rPr>
          <w:sz w:val="24"/>
          <w:szCs w:val="24"/>
        </w:rPr>
        <w:t xml:space="preserve">e </w:t>
      </w:r>
      <w:r w:rsidR="00E6495B">
        <w:rPr>
          <w:sz w:val="24"/>
          <w:szCs w:val="24"/>
        </w:rPr>
        <w:t>dois</w:t>
      </w:r>
      <w:r w:rsidR="00906F26">
        <w:rPr>
          <w:sz w:val="24"/>
          <w:szCs w:val="24"/>
        </w:rPr>
        <w:t xml:space="preserve"> </w:t>
      </w:r>
      <w:r w:rsidR="007D56EE" w:rsidRPr="007D56EE">
        <w:rPr>
          <w:sz w:val="24"/>
          <w:szCs w:val="24"/>
        </w:rPr>
        <w:t>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E6495B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E6495B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bookmarkStart w:id="0" w:name="_GoBack"/>
      <w:bookmarkEnd w:id="0"/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3D34DA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01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2B86287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2 de fevereiro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401C8" w14:textId="77777777" w:rsidR="002F75EB" w:rsidRDefault="002F75EB" w:rsidP="00DA788F">
      <w:r>
        <w:separator/>
      </w:r>
    </w:p>
  </w:endnote>
  <w:endnote w:type="continuationSeparator" w:id="0">
    <w:p w14:paraId="623E143C" w14:textId="77777777" w:rsidR="002F75EB" w:rsidRDefault="002F75EB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7D9FD" w14:textId="77777777" w:rsidR="002F75EB" w:rsidRDefault="002F75EB" w:rsidP="00DA788F">
      <w:r>
        <w:separator/>
      </w:r>
    </w:p>
  </w:footnote>
  <w:footnote w:type="continuationSeparator" w:id="0">
    <w:p w14:paraId="4C4DC5FF" w14:textId="77777777" w:rsidR="002F75EB" w:rsidRDefault="002F75EB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876B7"/>
    <w:rsid w:val="00290CD9"/>
    <w:rsid w:val="002B0BFF"/>
    <w:rsid w:val="002B6C8B"/>
    <w:rsid w:val="002C2A79"/>
    <w:rsid w:val="002C3991"/>
    <w:rsid w:val="002F75EB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52</TotalTime>
  <Pages>1</Pages>
  <Words>174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15</cp:revision>
  <cp:lastPrinted>2025-05-05T17:03:00Z</cp:lastPrinted>
  <dcterms:created xsi:type="dcterms:W3CDTF">2025-05-05T17:02:00Z</dcterms:created>
  <dcterms:modified xsi:type="dcterms:W3CDTF">2026-02-02T17:13:00Z</dcterms:modified>
</cp:coreProperties>
</file>