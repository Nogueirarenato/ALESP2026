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32AD26B3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B33084">
              <w:rPr>
                <w:rFonts w:ascii="Tahoma" w:hAnsi="Tahoma" w:cs="Tahoma"/>
                <w:sz w:val="24"/>
                <w:szCs w:val="24"/>
              </w:rPr>
              <w:t>7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B33084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B33084">
              <w:rPr>
                <w:rFonts w:ascii="Tahoma" w:hAnsi="Tahoma" w:cs="Tahoma"/>
                <w:sz w:val="24"/>
                <w:szCs w:val="24"/>
              </w:rPr>
              <w:t>7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40E506DB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B33084">
              <w:rPr>
                <w:rFonts w:ascii="Tahoma" w:hAnsi="Tahoma" w:cs="Tahoma"/>
                <w:sz w:val="24"/>
                <w:szCs w:val="24"/>
              </w:rPr>
              <w:t>3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B33084">
              <w:rPr>
                <w:rFonts w:ascii="Tahoma" w:hAnsi="Tahoma" w:cs="Tahoma"/>
                <w:sz w:val="24"/>
                <w:szCs w:val="24"/>
              </w:rPr>
              <w:t>agosto</w:t>
            </w:r>
            <w:bookmarkStart w:id="0" w:name="_GoBack"/>
            <w:bookmarkEnd w:id="0"/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1071FD7C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00164096" w14:textId="77777777" w:rsidR="000D7EB4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0B8795B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7014811B" w:rsidR="00932B8D" w:rsidRPr="00F4610A" w:rsidRDefault="000D7EB4" w:rsidP="000D7EB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E21786" w14:textId="77777777" w:rsidR="00BA3795" w:rsidRDefault="00BA3795" w:rsidP="00DA788F">
      <w:r>
        <w:separator/>
      </w:r>
    </w:p>
  </w:endnote>
  <w:endnote w:type="continuationSeparator" w:id="0">
    <w:p w14:paraId="1682471E" w14:textId="77777777" w:rsidR="00BA3795" w:rsidRDefault="00BA3795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0BC479" w14:textId="77777777" w:rsidR="00BA3795" w:rsidRDefault="00BA3795" w:rsidP="00DA788F">
      <w:r>
        <w:separator/>
      </w:r>
    </w:p>
  </w:footnote>
  <w:footnote w:type="continuationSeparator" w:id="0">
    <w:p w14:paraId="7C04EBCD" w14:textId="77777777" w:rsidR="00BA3795" w:rsidRDefault="00BA3795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03EED"/>
    <w:rsid w:val="0001703A"/>
    <w:rsid w:val="00046BED"/>
    <w:rsid w:val="00083DA3"/>
    <w:rsid w:val="000B30E9"/>
    <w:rsid w:val="000C6179"/>
    <w:rsid w:val="000D7EB4"/>
    <w:rsid w:val="000F3445"/>
    <w:rsid w:val="001017D3"/>
    <w:rsid w:val="00104BA3"/>
    <w:rsid w:val="00115CDE"/>
    <w:rsid w:val="00117376"/>
    <w:rsid w:val="00122B29"/>
    <w:rsid w:val="00141B70"/>
    <w:rsid w:val="0014740C"/>
    <w:rsid w:val="00152E88"/>
    <w:rsid w:val="001576B0"/>
    <w:rsid w:val="00175BBB"/>
    <w:rsid w:val="001914D6"/>
    <w:rsid w:val="00193AB3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E294B"/>
    <w:rsid w:val="003E298C"/>
    <w:rsid w:val="003F541B"/>
    <w:rsid w:val="00400C45"/>
    <w:rsid w:val="0040586F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218AA"/>
    <w:rsid w:val="00B33084"/>
    <w:rsid w:val="00B4117C"/>
    <w:rsid w:val="00B73495"/>
    <w:rsid w:val="00BA2531"/>
    <w:rsid w:val="00BA37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56BCD"/>
    <w:rsid w:val="00D84574"/>
    <w:rsid w:val="00D95F2E"/>
    <w:rsid w:val="00DA3188"/>
    <w:rsid w:val="00DA557A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  <w:rsid w:val="00FD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22</TotalTime>
  <Pages>1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7</cp:revision>
  <cp:lastPrinted>2025-10-01T20:44:00Z</cp:lastPrinted>
  <dcterms:created xsi:type="dcterms:W3CDTF">2026-02-02T17:20:00Z</dcterms:created>
  <dcterms:modified xsi:type="dcterms:W3CDTF">2026-08-03T21:35:00Z</dcterms:modified>
</cp:coreProperties>
</file>