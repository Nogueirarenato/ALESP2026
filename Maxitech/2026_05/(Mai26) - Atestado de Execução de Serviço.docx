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2A25CF54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122B29">
              <w:rPr>
                <w:rFonts w:ascii="Tahoma" w:hAnsi="Tahoma" w:cs="Tahoma"/>
                <w:sz w:val="24"/>
                <w:szCs w:val="24"/>
              </w:rPr>
              <w:t>5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122B29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122B29">
              <w:rPr>
                <w:rFonts w:ascii="Tahoma" w:hAnsi="Tahoma" w:cs="Tahoma"/>
                <w:sz w:val="24"/>
                <w:szCs w:val="24"/>
              </w:rPr>
              <w:t>5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1030A661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122B29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122B29">
              <w:rPr>
                <w:rFonts w:ascii="Tahoma" w:hAnsi="Tahoma" w:cs="Tahoma"/>
                <w:sz w:val="24"/>
                <w:szCs w:val="24"/>
              </w:rPr>
              <w:t>junho</w:t>
            </w:r>
            <w:bookmarkStart w:id="0" w:name="_GoBack"/>
            <w:bookmarkEnd w:id="0"/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1071FD7C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00164096" w14:textId="77777777" w:rsidR="000D7EB4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0B8795B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7014811B" w:rsidR="00932B8D" w:rsidRPr="00F4610A" w:rsidRDefault="000D7EB4" w:rsidP="000D7EB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4BEB8A" w14:textId="77777777" w:rsidR="003E294B" w:rsidRDefault="003E294B" w:rsidP="00DA788F">
      <w:r>
        <w:separator/>
      </w:r>
    </w:p>
  </w:endnote>
  <w:endnote w:type="continuationSeparator" w:id="0">
    <w:p w14:paraId="16CA040C" w14:textId="77777777" w:rsidR="003E294B" w:rsidRDefault="003E294B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19BF91" w14:textId="77777777" w:rsidR="003E294B" w:rsidRDefault="003E294B" w:rsidP="00DA788F">
      <w:r>
        <w:separator/>
      </w:r>
    </w:p>
  </w:footnote>
  <w:footnote w:type="continuationSeparator" w:id="0">
    <w:p w14:paraId="145803D1" w14:textId="77777777" w:rsidR="003E294B" w:rsidRDefault="003E294B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03EED"/>
    <w:rsid w:val="0001703A"/>
    <w:rsid w:val="00046BED"/>
    <w:rsid w:val="00083DA3"/>
    <w:rsid w:val="000B30E9"/>
    <w:rsid w:val="000C6179"/>
    <w:rsid w:val="000D7EB4"/>
    <w:rsid w:val="000F3445"/>
    <w:rsid w:val="001017D3"/>
    <w:rsid w:val="00104BA3"/>
    <w:rsid w:val="00115CDE"/>
    <w:rsid w:val="00117376"/>
    <w:rsid w:val="00122B29"/>
    <w:rsid w:val="00141B70"/>
    <w:rsid w:val="0014740C"/>
    <w:rsid w:val="00152E88"/>
    <w:rsid w:val="001576B0"/>
    <w:rsid w:val="00175BBB"/>
    <w:rsid w:val="001914D6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E294B"/>
    <w:rsid w:val="003E298C"/>
    <w:rsid w:val="003F541B"/>
    <w:rsid w:val="00400C45"/>
    <w:rsid w:val="0040586F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218AA"/>
    <w:rsid w:val="00B4117C"/>
    <w:rsid w:val="00B73495"/>
    <w:rsid w:val="00BA2531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56BCD"/>
    <w:rsid w:val="00D84574"/>
    <w:rsid w:val="00DA3188"/>
    <w:rsid w:val="00DA557A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  <w:rsid w:val="00FD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22</TotalTime>
  <Pages>1</Pages>
  <Words>166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5</cp:revision>
  <cp:lastPrinted>2025-10-01T20:44:00Z</cp:lastPrinted>
  <dcterms:created xsi:type="dcterms:W3CDTF">2026-02-02T17:20:00Z</dcterms:created>
  <dcterms:modified xsi:type="dcterms:W3CDTF">2026-06-02T18:03:00Z</dcterms:modified>
</cp:coreProperties>
</file>