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2DC09632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D21BA1" w:rsidRPr="00A71503">
        <w:rPr>
          <w:spacing w:val="-3"/>
          <w:sz w:val="24"/>
          <w:szCs w:val="24"/>
        </w:rPr>
        <w:t>103/2022</w:t>
      </w:r>
    </w:p>
    <w:p w14:paraId="735AD76C" w14:textId="62ED7809" w:rsidR="000C63FC" w:rsidRPr="007D56EE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Interessado</w:t>
      </w:r>
      <w:r w:rsidRPr="007D56EE">
        <w:rPr>
          <w:sz w:val="24"/>
          <w:szCs w:val="24"/>
        </w:rPr>
        <w:t>:</w:t>
      </w:r>
      <w:r w:rsidRPr="007D56EE">
        <w:rPr>
          <w:spacing w:val="-6"/>
          <w:sz w:val="24"/>
          <w:szCs w:val="24"/>
        </w:rPr>
        <w:t xml:space="preserve"> </w:t>
      </w:r>
      <w:r w:rsidRPr="007D56EE">
        <w:rPr>
          <w:sz w:val="24"/>
          <w:szCs w:val="24"/>
        </w:rPr>
        <w:t>Divisão</w:t>
      </w:r>
      <w:r w:rsidRPr="007D56EE">
        <w:rPr>
          <w:spacing w:val="-3"/>
          <w:sz w:val="24"/>
          <w:szCs w:val="24"/>
        </w:rPr>
        <w:t xml:space="preserve"> </w:t>
      </w:r>
      <w:r w:rsidRPr="007D56EE">
        <w:rPr>
          <w:sz w:val="24"/>
          <w:szCs w:val="24"/>
        </w:rPr>
        <w:t>de Manutenção</w:t>
      </w:r>
    </w:p>
    <w:p w14:paraId="7F0751ED" w14:textId="1C0CB9C3" w:rsidR="000C63FC" w:rsidRPr="007D56EE" w:rsidRDefault="000C63FC" w:rsidP="000C63FC">
      <w:pPr>
        <w:pStyle w:val="Corpodetexto"/>
        <w:spacing w:before="145" w:line="360" w:lineRule="auto"/>
        <w:ind w:left="118" w:right="103"/>
        <w:jc w:val="both"/>
        <w:rPr>
          <w:spacing w:val="-4"/>
          <w:sz w:val="24"/>
          <w:szCs w:val="24"/>
        </w:rPr>
      </w:pPr>
      <w:r w:rsidRPr="007D56EE">
        <w:rPr>
          <w:b/>
          <w:sz w:val="24"/>
          <w:szCs w:val="24"/>
        </w:rPr>
        <w:t>Assunto</w:t>
      </w:r>
      <w:r w:rsidRPr="007D56EE">
        <w:rPr>
          <w:sz w:val="24"/>
          <w:szCs w:val="24"/>
        </w:rPr>
        <w:t xml:space="preserve">: </w:t>
      </w:r>
      <w:r w:rsidR="00A71503" w:rsidRPr="007D56EE">
        <w:rPr>
          <w:sz w:val="24"/>
          <w:szCs w:val="24"/>
        </w:rPr>
        <w:t>Prestação de serviços de</w:t>
      </w:r>
      <w:r w:rsidR="00D21BA1" w:rsidRPr="007D56EE">
        <w:rPr>
          <w:sz w:val="24"/>
          <w:szCs w:val="24"/>
        </w:rPr>
        <w:t xml:space="preserve"> manutenção preventiva, manutenção corretiva e manutenção emergencial de portas de vidro automáticas deslizantes, bem como acessórios e respectivas instalações, considerando a necessidade de prestação continuada deste serviço nas dependências da Assembleia Legislativa do Estado de São Paulo – Edifício Sede e Anexos, conforme especificações (qualitativas e quantitativas) descritas no corpo do Memorial Descritivo </w:t>
      </w:r>
      <w:r w:rsidRPr="007D56EE">
        <w:rPr>
          <w:sz w:val="24"/>
          <w:szCs w:val="24"/>
        </w:rPr>
        <w:t xml:space="preserve">– </w:t>
      </w:r>
      <w:r w:rsidR="00A71503" w:rsidRPr="007D56EE">
        <w:rPr>
          <w:sz w:val="24"/>
          <w:szCs w:val="24"/>
        </w:rPr>
        <w:t>Contratada Maxitech Controle de Acesso Ltda</w:t>
      </w:r>
      <w:r w:rsidRPr="007D56EE">
        <w:rPr>
          <w:sz w:val="24"/>
          <w:szCs w:val="24"/>
        </w:rPr>
        <w:t xml:space="preserve"> </w:t>
      </w:r>
      <w:r w:rsidR="00A71503" w:rsidRPr="007D56EE">
        <w:rPr>
          <w:sz w:val="24"/>
          <w:szCs w:val="24"/>
        </w:rPr>
        <w:t>–</w:t>
      </w:r>
      <w:r w:rsidRPr="007D56EE">
        <w:rPr>
          <w:spacing w:val="-4"/>
          <w:sz w:val="24"/>
          <w:szCs w:val="24"/>
        </w:rPr>
        <w:t xml:space="preserve"> </w:t>
      </w:r>
      <w:r w:rsidR="00A71503" w:rsidRPr="007D56EE">
        <w:rPr>
          <w:spacing w:val="-4"/>
          <w:sz w:val="24"/>
          <w:szCs w:val="24"/>
        </w:rPr>
        <w:t>Encaminhamento de Nota Fiscal</w:t>
      </w:r>
    </w:p>
    <w:p w14:paraId="2E94FA27" w14:textId="7B79DF07" w:rsidR="00C05321" w:rsidRPr="007D56EE" w:rsidRDefault="00C05321" w:rsidP="00C05321">
      <w:pPr>
        <w:pStyle w:val="Corpodetexto"/>
        <w:rPr>
          <w:sz w:val="24"/>
          <w:szCs w:val="24"/>
        </w:rPr>
      </w:pPr>
    </w:p>
    <w:p w14:paraId="0D6E125F" w14:textId="77777777" w:rsidR="00DF2A7D" w:rsidRPr="007D56EE" w:rsidRDefault="00DF2A7D" w:rsidP="00C05321">
      <w:pPr>
        <w:pStyle w:val="Corpodetexto"/>
        <w:rPr>
          <w:sz w:val="24"/>
          <w:szCs w:val="24"/>
        </w:rPr>
      </w:pPr>
    </w:p>
    <w:p w14:paraId="688D7727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5CBDE29D" w14:textId="2FD71079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7D56EE">
        <w:rPr>
          <w:sz w:val="24"/>
          <w:szCs w:val="24"/>
        </w:rPr>
        <w:t>À Divisão de Liquidação e Programação de Des</w:t>
      </w:r>
      <w:r w:rsidR="00C3122F" w:rsidRPr="007D56EE">
        <w:rPr>
          <w:sz w:val="24"/>
          <w:szCs w:val="24"/>
        </w:rPr>
        <w:t>embolsos</w:t>
      </w:r>
      <w:r w:rsidRPr="007D56EE">
        <w:rPr>
          <w:sz w:val="24"/>
          <w:szCs w:val="24"/>
        </w:rPr>
        <w:t xml:space="preserve"> </w:t>
      </w:r>
    </w:p>
    <w:p w14:paraId="760428CE" w14:textId="77777777" w:rsidR="008A1108" w:rsidRPr="007D56EE" w:rsidRDefault="008A1108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4C761E4" w14:textId="70032112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C78F656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E0E7DF6" w14:textId="6019F32A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  <w:r w:rsidRPr="007D56EE">
        <w:rPr>
          <w:sz w:val="24"/>
          <w:szCs w:val="24"/>
        </w:rPr>
        <w:t>Encaminho à consideração de Vossa Senhoria a Nota Fiscal nº 0000</w:t>
      </w:r>
      <w:r w:rsidR="00FA4038" w:rsidRPr="007D56EE">
        <w:rPr>
          <w:sz w:val="24"/>
          <w:szCs w:val="24"/>
        </w:rPr>
        <w:t>2</w:t>
      </w:r>
      <w:r w:rsidR="00335894">
        <w:rPr>
          <w:sz w:val="24"/>
          <w:szCs w:val="24"/>
        </w:rPr>
        <w:t>8</w:t>
      </w:r>
      <w:r w:rsidR="00401568">
        <w:rPr>
          <w:sz w:val="24"/>
          <w:szCs w:val="24"/>
        </w:rPr>
        <w:t>51</w:t>
      </w:r>
      <w:r w:rsidRPr="007D56EE">
        <w:rPr>
          <w:sz w:val="24"/>
          <w:szCs w:val="24"/>
        </w:rPr>
        <w:t>, no valor de R$</w:t>
      </w:r>
      <w:r w:rsidR="00DF2A7D" w:rsidRPr="007D56EE">
        <w:rPr>
          <w:sz w:val="24"/>
          <w:szCs w:val="24"/>
        </w:rPr>
        <w:t>2.</w:t>
      </w:r>
      <w:r w:rsidR="00335894">
        <w:rPr>
          <w:sz w:val="24"/>
          <w:szCs w:val="24"/>
        </w:rPr>
        <w:t>280</w:t>
      </w:r>
      <w:r w:rsidR="00E6495B">
        <w:rPr>
          <w:sz w:val="24"/>
          <w:szCs w:val="24"/>
        </w:rPr>
        <w:t>,</w:t>
      </w:r>
      <w:r w:rsidR="00335894">
        <w:rPr>
          <w:sz w:val="24"/>
          <w:szCs w:val="24"/>
        </w:rPr>
        <w:t>72</w:t>
      </w:r>
      <w:r w:rsidRPr="007D56EE">
        <w:rPr>
          <w:sz w:val="24"/>
          <w:szCs w:val="24"/>
        </w:rPr>
        <w:t xml:space="preserve"> (</w:t>
      </w:r>
      <w:r w:rsidR="007D56EE" w:rsidRPr="007D56EE">
        <w:rPr>
          <w:sz w:val="24"/>
          <w:szCs w:val="24"/>
        </w:rPr>
        <w:t xml:space="preserve">dois mil </w:t>
      </w:r>
      <w:r w:rsidR="00335894">
        <w:rPr>
          <w:sz w:val="24"/>
          <w:szCs w:val="24"/>
        </w:rPr>
        <w:t>duzentos</w:t>
      </w:r>
      <w:r w:rsidR="00906F26">
        <w:rPr>
          <w:sz w:val="24"/>
          <w:szCs w:val="24"/>
        </w:rPr>
        <w:t xml:space="preserve"> e </w:t>
      </w:r>
      <w:r w:rsidR="00335894">
        <w:rPr>
          <w:sz w:val="24"/>
          <w:szCs w:val="24"/>
        </w:rPr>
        <w:t>oitenta</w:t>
      </w:r>
      <w:r w:rsidR="007D56EE" w:rsidRPr="007D56EE">
        <w:rPr>
          <w:sz w:val="24"/>
          <w:szCs w:val="24"/>
        </w:rPr>
        <w:t xml:space="preserve"> reais e </w:t>
      </w:r>
      <w:r w:rsidR="00335894">
        <w:rPr>
          <w:sz w:val="24"/>
          <w:szCs w:val="24"/>
        </w:rPr>
        <w:t>setenta e dois centavos</w:t>
      </w:r>
      <w:r w:rsidRPr="007D56EE">
        <w:rPr>
          <w:sz w:val="24"/>
          <w:szCs w:val="24"/>
        </w:rPr>
        <w:t xml:space="preserve">), emitida em </w:t>
      </w:r>
      <w:r w:rsidR="005907B2" w:rsidRPr="007D56EE">
        <w:rPr>
          <w:sz w:val="24"/>
          <w:szCs w:val="24"/>
        </w:rPr>
        <w:t>0</w:t>
      </w:r>
      <w:r w:rsidR="00401568">
        <w:rPr>
          <w:sz w:val="24"/>
          <w:szCs w:val="24"/>
        </w:rPr>
        <w:t>1</w:t>
      </w:r>
      <w:r w:rsidR="00D25B2B" w:rsidRPr="007D56EE">
        <w:rPr>
          <w:sz w:val="24"/>
          <w:szCs w:val="24"/>
        </w:rPr>
        <w:t>/</w:t>
      </w:r>
      <w:r w:rsidR="003D34DA">
        <w:rPr>
          <w:sz w:val="24"/>
          <w:szCs w:val="24"/>
        </w:rPr>
        <w:t>0</w:t>
      </w:r>
      <w:r w:rsidR="00401568">
        <w:rPr>
          <w:sz w:val="24"/>
          <w:szCs w:val="24"/>
        </w:rPr>
        <w:t>9</w:t>
      </w:r>
      <w:r w:rsidR="00D25B2B" w:rsidRPr="007D56EE">
        <w:rPr>
          <w:sz w:val="24"/>
          <w:szCs w:val="24"/>
        </w:rPr>
        <w:t>/202</w:t>
      </w:r>
      <w:r w:rsidR="003D34DA">
        <w:rPr>
          <w:sz w:val="24"/>
          <w:szCs w:val="24"/>
        </w:rPr>
        <w:t>6</w:t>
      </w:r>
      <w:r w:rsidRPr="007D56EE">
        <w:rPr>
          <w:sz w:val="24"/>
          <w:szCs w:val="24"/>
        </w:rPr>
        <w:t>, pela empresa MAXITECH CONTROLE DE ACESSO LTDA, referente ao</w:t>
      </w:r>
      <w:r w:rsidR="00E6495B">
        <w:rPr>
          <w:sz w:val="24"/>
          <w:szCs w:val="24"/>
        </w:rPr>
        <w:t>s</w:t>
      </w:r>
      <w:r w:rsidRPr="007D56EE">
        <w:rPr>
          <w:sz w:val="24"/>
          <w:szCs w:val="24"/>
        </w:rPr>
        <w:t xml:space="preserve"> serviço</w:t>
      </w:r>
      <w:r w:rsidR="00E6495B">
        <w:rPr>
          <w:sz w:val="24"/>
          <w:szCs w:val="24"/>
        </w:rPr>
        <w:t>s</w:t>
      </w:r>
      <w:r w:rsidRPr="007D56EE">
        <w:rPr>
          <w:sz w:val="24"/>
          <w:szCs w:val="24"/>
        </w:rPr>
        <w:t xml:space="preserve"> </w:t>
      </w:r>
      <w:r w:rsidR="001D0F88" w:rsidRPr="007D56EE">
        <w:rPr>
          <w:sz w:val="24"/>
          <w:szCs w:val="24"/>
        </w:rPr>
        <w:t>de manutenção preventiv</w:t>
      </w:r>
      <w:r w:rsidR="00E6495B">
        <w:rPr>
          <w:sz w:val="24"/>
          <w:szCs w:val="24"/>
        </w:rPr>
        <w:t>a</w:t>
      </w:r>
      <w:r w:rsidRPr="007D56EE">
        <w:rPr>
          <w:sz w:val="24"/>
          <w:szCs w:val="24"/>
        </w:rPr>
        <w:t xml:space="preserve">, período de </w:t>
      </w:r>
      <w:r w:rsidR="00DF2A7D" w:rsidRPr="007D56EE">
        <w:rPr>
          <w:sz w:val="24"/>
          <w:szCs w:val="24"/>
        </w:rPr>
        <w:t xml:space="preserve">01 a </w:t>
      </w:r>
      <w:r w:rsidR="00D25B2B" w:rsidRPr="007D56EE">
        <w:rPr>
          <w:sz w:val="24"/>
          <w:szCs w:val="24"/>
        </w:rPr>
        <w:t>3</w:t>
      </w:r>
      <w:r w:rsidR="00BA064C">
        <w:rPr>
          <w:sz w:val="24"/>
          <w:szCs w:val="24"/>
        </w:rPr>
        <w:t>1</w:t>
      </w:r>
      <w:r w:rsidR="00D25B2B" w:rsidRPr="007D56EE">
        <w:rPr>
          <w:sz w:val="24"/>
          <w:szCs w:val="24"/>
        </w:rPr>
        <w:t>/</w:t>
      </w:r>
      <w:r w:rsidR="00E6495B">
        <w:rPr>
          <w:sz w:val="24"/>
          <w:szCs w:val="24"/>
        </w:rPr>
        <w:t>0</w:t>
      </w:r>
      <w:r w:rsidR="00401568">
        <w:rPr>
          <w:sz w:val="24"/>
          <w:szCs w:val="24"/>
        </w:rPr>
        <w:t>8</w:t>
      </w:r>
      <w:r w:rsidR="00D25B2B" w:rsidRPr="007D56EE">
        <w:rPr>
          <w:sz w:val="24"/>
          <w:szCs w:val="24"/>
        </w:rPr>
        <w:t>/202</w:t>
      </w:r>
      <w:r w:rsidR="00E6495B">
        <w:rPr>
          <w:sz w:val="24"/>
          <w:szCs w:val="24"/>
        </w:rPr>
        <w:t>6</w:t>
      </w:r>
      <w:r w:rsidR="00A51630" w:rsidRPr="007D56EE">
        <w:rPr>
          <w:sz w:val="24"/>
          <w:szCs w:val="24"/>
        </w:rPr>
        <w:t>, conforme Processo Digital nº 103/2022.</w:t>
      </w:r>
    </w:p>
    <w:p w14:paraId="7F6B4CB7" w14:textId="28010784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Sendo o que cabia.</w:t>
      </w:r>
    </w:p>
    <w:p w14:paraId="0D092C42" w14:textId="33F38CA3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21670695" w14:textId="56D0D8A6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7D56EE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C59F4" w:rsidRPr="007D56EE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401568">
        <w:rPr>
          <w:rFonts w:eastAsia="Times New Roman"/>
          <w:color w:val="121212"/>
          <w:sz w:val="24"/>
          <w:szCs w:val="24"/>
          <w:lang w:val="pt-BR" w:eastAsia="pt-BR"/>
        </w:rPr>
        <w:t>1</w:t>
      </w:r>
      <w:r w:rsidR="00E6495B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401568">
        <w:rPr>
          <w:rFonts w:eastAsia="Times New Roman"/>
          <w:color w:val="121212"/>
          <w:sz w:val="24"/>
          <w:szCs w:val="24"/>
          <w:lang w:val="pt-BR" w:eastAsia="pt-BR"/>
        </w:rPr>
        <w:t>setembro</w:t>
      </w:r>
      <w:bookmarkStart w:id="0" w:name="_GoBack"/>
      <w:bookmarkEnd w:id="0"/>
      <w:r w:rsidR="00EE3FE9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3D34DA">
        <w:rPr>
          <w:rFonts w:eastAsia="Times New Roman"/>
          <w:color w:val="121212"/>
          <w:sz w:val="24"/>
          <w:szCs w:val="24"/>
          <w:lang w:val="pt-BR" w:eastAsia="pt-BR"/>
        </w:rPr>
        <w:t>6</w:t>
      </w:r>
    </w:p>
    <w:p w14:paraId="39226F16" w14:textId="75CFD2A4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46C54F85" w:rsidR="00A71503" w:rsidRPr="007D56EE" w:rsidRDefault="00E6495B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4ADF180F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E6495B">
        <w:rPr>
          <w:rFonts w:eastAsia="Times New Roman"/>
          <w:color w:val="121212"/>
          <w:sz w:val="24"/>
          <w:szCs w:val="24"/>
          <w:lang w:val="pt-BR" w:eastAsia="pt-BR"/>
        </w:rPr>
        <w:t>a de Divisão</w:t>
      </w:r>
    </w:p>
    <w:sectPr w:rsidR="0031046D" w:rsidRPr="00A71503" w:rsidSect="00DF2A7D">
      <w:headerReference w:type="default" r:id="rId6"/>
      <w:footerReference w:type="default" r:id="rId7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F6CB93" w14:textId="77777777" w:rsidR="007B2CC4" w:rsidRDefault="007B2CC4" w:rsidP="00DA788F">
      <w:r>
        <w:separator/>
      </w:r>
    </w:p>
  </w:endnote>
  <w:endnote w:type="continuationSeparator" w:id="0">
    <w:p w14:paraId="05DB751A" w14:textId="77777777" w:rsidR="007B2CC4" w:rsidRDefault="007B2CC4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77777777" w:rsidR="00D25B2B" w:rsidRPr="00DA3188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27FDF94" wp14:editId="4EB0EC42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C435F" w14:textId="77777777" w:rsidR="00D25B2B" w:rsidRPr="00703150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D25B2B" w:rsidRPr="00DA3188" w:rsidRDefault="00D25B2B" w:rsidP="00D25B2B">
    <w:pPr>
      <w:pStyle w:val="Rodap"/>
      <w:rPr>
        <w:rFonts w:ascii="Verdana" w:hAnsi="Verdana"/>
      </w:rPr>
    </w:pPr>
  </w:p>
  <w:p w14:paraId="3977FCA2" w14:textId="77777777" w:rsidR="00DA3188" w:rsidRPr="00D25B2B" w:rsidRDefault="00DA3188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D70F29" w14:textId="77777777" w:rsidR="007B2CC4" w:rsidRDefault="007B2CC4" w:rsidP="00DA788F">
      <w:r>
        <w:separator/>
      </w:r>
    </w:p>
  </w:footnote>
  <w:footnote w:type="continuationSeparator" w:id="0">
    <w:p w14:paraId="5C8F0F0D" w14:textId="77777777" w:rsidR="007B2CC4" w:rsidRDefault="007B2CC4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DA788F" w:rsidRDefault="00D25B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6677"/>
    <w:rsid w:val="00066AE5"/>
    <w:rsid w:val="0006724C"/>
    <w:rsid w:val="000B30BD"/>
    <w:rsid w:val="000B33B8"/>
    <w:rsid w:val="000B6F4E"/>
    <w:rsid w:val="000C63FC"/>
    <w:rsid w:val="000D2F63"/>
    <w:rsid w:val="000D7547"/>
    <w:rsid w:val="000F56AB"/>
    <w:rsid w:val="000F7421"/>
    <w:rsid w:val="0010442E"/>
    <w:rsid w:val="0011714F"/>
    <w:rsid w:val="00134872"/>
    <w:rsid w:val="0013750A"/>
    <w:rsid w:val="00153A3E"/>
    <w:rsid w:val="00166983"/>
    <w:rsid w:val="001709D2"/>
    <w:rsid w:val="00174C30"/>
    <w:rsid w:val="00175BBB"/>
    <w:rsid w:val="001B2FB7"/>
    <w:rsid w:val="001C59F4"/>
    <w:rsid w:val="001C6166"/>
    <w:rsid w:val="001C6F6D"/>
    <w:rsid w:val="001D0F88"/>
    <w:rsid w:val="001D57DD"/>
    <w:rsid w:val="001E52E8"/>
    <w:rsid w:val="001F6B67"/>
    <w:rsid w:val="001F7F01"/>
    <w:rsid w:val="002038E9"/>
    <w:rsid w:val="0022347D"/>
    <w:rsid w:val="002258E6"/>
    <w:rsid w:val="00227FE9"/>
    <w:rsid w:val="00244204"/>
    <w:rsid w:val="0024774D"/>
    <w:rsid w:val="00253405"/>
    <w:rsid w:val="002544CE"/>
    <w:rsid w:val="002561B0"/>
    <w:rsid w:val="00257184"/>
    <w:rsid w:val="002876B7"/>
    <w:rsid w:val="00290CD9"/>
    <w:rsid w:val="002B0BFF"/>
    <w:rsid w:val="002B6C8B"/>
    <w:rsid w:val="002C1AFB"/>
    <w:rsid w:val="002C2A79"/>
    <w:rsid w:val="002C3991"/>
    <w:rsid w:val="003039AD"/>
    <w:rsid w:val="0031046D"/>
    <w:rsid w:val="00311E63"/>
    <w:rsid w:val="0032039E"/>
    <w:rsid w:val="00323F36"/>
    <w:rsid w:val="003265C5"/>
    <w:rsid w:val="00331510"/>
    <w:rsid w:val="00335894"/>
    <w:rsid w:val="00343A9E"/>
    <w:rsid w:val="00345CEB"/>
    <w:rsid w:val="00346967"/>
    <w:rsid w:val="003507C4"/>
    <w:rsid w:val="003609E4"/>
    <w:rsid w:val="00366B97"/>
    <w:rsid w:val="00380869"/>
    <w:rsid w:val="00394BC3"/>
    <w:rsid w:val="0039510C"/>
    <w:rsid w:val="003A34AF"/>
    <w:rsid w:val="003A3DCD"/>
    <w:rsid w:val="003C0EA9"/>
    <w:rsid w:val="003C4894"/>
    <w:rsid w:val="003D34DA"/>
    <w:rsid w:val="003E06CB"/>
    <w:rsid w:val="003F0BB8"/>
    <w:rsid w:val="00401568"/>
    <w:rsid w:val="004114BB"/>
    <w:rsid w:val="0041601D"/>
    <w:rsid w:val="0042115B"/>
    <w:rsid w:val="00424DDC"/>
    <w:rsid w:val="00426F5E"/>
    <w:rsid w:val="004573E3"/>
    <w:rsid w:val="00482A27"/>
    <w:rsid w:val="00487C77"/>
    <w:rsid w:val="004C5B04"/>
    <w:rsid w:val="004E24B6"/>
    <w:rsid w:val="004E7240"/>
    <w:rsid w:val="004E7E21"/>
    <w:rsid w:val="00503568"/>
    <w:rsid w:val="005103B5"/>
    <w:rsid w:val="0051693B"/>
    <w:rsid w:val="00516949"/>
    <w:rsid w:val="00522DC0"/>
    <w:rsid w:val="00526ECA"/>
    <w:rsid w:val="00540DA0"/>
    <w:rsid w:val="00547C61"/>
    <w:rsid w:val="00551B54"/>
    <w:rsid w:val="00554617"/>
    <w:rsid w:val="00560B59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6332"/>
    <w:rsid w:val="006028D8"/>
    <w:rsid w:val="00605F51"/>
    <w:rsid w:val="006076CD"/>
    <w:rsid w:val="00622CE9"/>
    <w:rsid w:val="00632975"/>
    <w:rsid w:val="0066398A"/>
    <w:rsid w:val="00680B48"/>
    <w:rsid w:val="00682793"/>
    <w:rsid w:val="00684EAF"/>
    <w:rsid w:val="006D3241"/>
    <w:rsid w:val="006D416B"/>
    <w:rsid w:val="006D418E"/>
    <w:rsid w:val="006D7D25"/>
    <w:rsid w:val="006E4097"/>
    <w:rsid w:val="00701AE9"/>
    <w:rsid w:val="007026AD"/>
    <w:rsid w:val="00703150"/>
    <w:rsid w:val="00704995"/>
    <w:rsid w:val="00704B22"/>
    <w:rsid w:val="0071178A"/>
    <w:rsid w:val="00752917"/>
    <w:rsid w:val="007605C7"/>
    <w:rsid w:val="00762B0F"/>
    <w:rsid w:val="00773D9D"/>
    <w:rsid w:val="007A6446"/>
    <w:rsid w:val="007B2CC4"/>
    <w:rsid w:val="007C53D9"/>
    <w:rsid w:val="007D2EBF"/>
    <w:rsid w:val="007D56EE"/>
    <w:rsid w:val="007F4179"/>
    <w:rsid w:val="00816D94"/>
    <w:rsid w:val="0082073D"/>
    <w:rsid w:val="00827DFF"/>
    <w:rsid w:val="00851A0C"/>
    <w:rsid w:val="008553E3"/>
    <w:rsid w:val="0086174D"/>
    <w:rsid w:val="00865B76"/>
    <w:rsid w:val="0086769F"/>
    <w:rsid w:val="00880877"/>
    <w:rsid w:val="00883F51"/>
    <w:rsid w:val="0088560D"/>
    <w:rsid w:val="0088738B"/>
    <w:rsid w:val="00895AE5"/>
    <w:rsid w:val="008A1108"/>
    <w:rsid w:val="008D0604"/>
    <w:rsid w:val="008E0DE5"/>
    <w:rsid w:val="008E1B1C"/>
    <w:rsid w:val="008E3592"/>
    <w:rsid w:val="00904CEC"/>
    <w:rsid w:val="00906F26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B16D2"/>
    <w:rsid w:val="009B50AA"/>
    <w:rsid w:val="009D0416"/>
    <w:rsid w:val="009D4909"/>
    <w:rsid w:val="009F318B"/>
    <w:rsid w:val="00A101F6"/>
    <w:rsid w:val="00A32105"/>
    <w:rsid w:val="00A3735E"/>
    <w:rsid w:val="00A40FC7"/>
    <w:rsid w:val="00A428FD"/>
    <w:rsid w:val="00A51630"/>
    <w:rsid w:val="00A71503"/>
    <w:rsid w:val="00A7160D"/>
    <w:rsid w:val="00A776AC"/>
    <w:rsid w:val="00A8589C"/>
    <w:rsid w:val="00A9001C"/>
    <w:rsid w:val="00AA19B0"/>
    <w:rsid w:val="00AB3BF1"/>
    <w:rsid w:val="00AB44B9"/>
    <w:rsid w:val="00AB4D2A"/>
    <w:rsid w:val="00AB588D"/>
    <w:rsid w:val="00AC3520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2479F"/>
    <w:rsid w:val="00B33BDC"/>
    <w:rsid w:val="00B440B5"/>
    <w:rsid w:val="00B61F85"/>
    <w:rsid w:val="00B756D0"/>
    <w:rsid w:val="00BA064C"/>
    <w:rsid w:val="00BC1D71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55298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7477"/>
    <w:rsid w:val="00D21BA1"/>
    <w:rsid w:val="00D25B2B"/>
    <w:rsid w:val="00D404B8"/>
    <w:rsid w:val="00D57AF4"/>
    <w:rsid w:val="00D72AF0"/>
    <w:rsid w:val="00D7407A"/>
    <w:rsid w:val="00D80F3A"/>
    <w:rsid w:val="00D844C3"/>
    <w:rsid w:val="00D84C33"/>
    <w:rsid w:val="00D85001"/>
    <w:rsid w:val="00D94696"/>
    <w:rsid w:val="00D96D2E"/>
    <w:rsid w:val="00DA3188"/>
    <w:rsid w:val="00DA3803"/>
    <w:rsid w:val="00DA788F"/>
    <w:rsid w:val="00DD7557"/>
    <w:rsid w:val="00DE6629"/>
    <w:rsid w:val="00DF2A7D"/>
    <w:rsid w:val="00DF5566"/>
    <w:rsid w:val="00E1786D"/>
    <w:rsid w:val="00E317F2"/>
    <w:rsid w:val="00E36BED"/>
    <w:rsid w:val="00E408D8"/>
    <w:rsid w:val="00E563C8"/>
    <w:rsid w:val="00E6495B"/>
    <w:rsid w:val="00E650EF"/>
    <w:rsid w:val="00E76CC3"/>
    <w:rsid w:val="00E97071"/>
    <w:rsid w:val="00EA00D5"/>
    <w:rsid w:val="00EA0B89"/>
    <w:rsid w:val="00EA25B5"/>
    <w:rsid w:val="00EA5033"/>
    <w:rsid w:val="00EB35D1"/>
    <w:rsid w:val="00EC4D1F"/>
    <w:rsid w:val="00ED550F"/>
    <w:rsid w:val="00ED67F4"/>
    <w:rsid w:val="00EE339A"/>
    <w:rsid w:val="00EE3FE9"/>
    <w:rsid w:val="00EF2A71"/>
    <w:rsid w:val="00EF5D31"/>
    <w:rsid w:val="00F00746"/>
    <w:rsid w:val="00F0601C"/>
    <w:rsid w:val="00F1476F"/>
    <w:rsid w:val="00F17D14"/>
    <w:rsid w:val="00F21135"/>
    <w:rsid w:val="00F53419"/>
    <w:rsid w:val="00F54E0E"/>
    <w:rsid w:val="00F5612F"/>
    <w:rsid w:val="00F71C01"/>
    <w:rsid w:val="00FA4038"/>
    <w:rsid w:val="00FA7C24"/>
    <w:rsid w:val="00FB0207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E074A6EF-C4D8-45F3-B24B-07998F31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11</TotalTime>
  <Pages>1</Pages>
  <Words>174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9</cp:revision>
  <cp:lastPrinted>2025-05-05T17:03:00Z</cp:lastPrinted>
  <dcterms:created xsi:type="dcterms:W3CDTF">2026-02-02T17:13:00Z</dcterms:created>
  <dcterms:modified xsi:type="dcterms:W3CDTF">2026-09-01T20:15:00Z</dcterms:modified>
</cp:coreProperties>
</file>