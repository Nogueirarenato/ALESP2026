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7564AA3E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196D0F">
        <w:rPr>
          <w:spacing w:val="-3"/>
          <w:sz w:val="24"/>
          <w:szCs w:val="24"/>
        </w:rPr>
        <w:t>296</w:t>
      </w:r>
      <w:r w:rsidR="00D21BA1" w:rsidRPr="00A71503">
        <w:rPr>
          <w:spacing w:val="-3"/>
          <w:sz w:val="24"/>
          <w:szCs w:val="24"/>
        </w:rPr>
        <w:t>/202</w:t>
      </w:r>
      <w:r w:rsidR="00F0309C">
        <w:rPr>
          <w:spacing w:val="-3"/>
          <w:sz w:val="24"/>
          <w:szCs w:val="24"/>
        </w:rPr>
        <w:t>5</w:t>
      </w:r>
    </w:p>
    <w:p w14:paraId="735AD76C" w14:textId="6CB25B8C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="00A300C9">
        <w:rPr>
          <w:spacing w:val="-6"/>
          <w:sz w:val="24"/>
          <w:szCs w:val="24"/>
        </w:rPr>
        <w:t xml:space="preserve">DMAN -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0D6E125F" w14:textId="4D713DA8" w:rsidR="00DF2A7D" w:rsidRPr="007D56EE" w:rsidRDefault="000C63FC" w:rsidP="0039079F">
      <w:pPr>
        <w:pStyle w:val="Corpodetexto"/>
        <w:spacing w:before="145" w:line="360" w:lineRule="auto"/>
        <w:ind w:left="118" w:right="103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="00EA65E5">
        <w:rPr>
          <w:b/>
          <w:sz w:val="24"/>
          <w:szCs w:val="24"/>
        </w:rPr>
        <w:t xml:space="preserve">: </w:t>
      </w:r>
      <w:r w:rsidR="00196D0F" w:rsidRPr="00196D0F">
        <w:rPr>
          <w:sz w:val="24"/>
          <w:szCs w:val="24"/>
        </w:rPr>
        <w:t>Contratação de empresa para fornecimento de materiais para execução de serviços hidráulicos para o Palácio 9 de Julho, por meio do Sistema Registro de Preços, por lote, conforme especificações (qualitativas e quantitativas) pormenorizadas neste Termo de Referência, com validade por 12 (meses) contados a partir da publicação da Ata, podendo ser prorrogado conforme legislação atinente - Análise das Propostas – Manifestação Administrativa</w:t>
      </w: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760428CE" w14:textId="76DCAA75" w:rsidR="008A1108" w:rsidRPr="007D56EE" w:rsidRDefault="00A300C9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300C9">
        <w:rPr>
          <w:sz w:val="24"/>
          <w:szCs w:val="24"/>
        </w:rPr>
        <w:t xml:space="preserve">À Coordenadoria de </w:t>
      </w:r>
      <w:r w:rsidR="00196D0F">
        <w:rPr>
          <w:sz w:val="24"/>
          <w:szCs w:val="24"/>
        </w:rPr>
        <w:t>Licitações</w:t>
      </w: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927396" w14:textId="2CE80FE0" w:rsidR="00067FD2" w:rsidRDefault="00196D0F" w:rsidP="00F0309C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196D0F">
        <w:rPr>
          <w:sz w:val="24"/>
          <w:szCs w:val="24"/>
        </w:rPr>
        <w:t xml:space="preserve">Em atenção aos termos do Despacho da lavra da Coordenadoria de Licitações juntado em </w:t>
      </w:r>
      <w:r>
        <w:rPr>
          <w:sz w:val="24"/>
          <w:szCs w:val="24"/>
        </w:rPr>
        <w:t>06</w:t>
      </w:r>
      <w:r w:rsidRPr="00196D0F">
        <w:rPr>
          <w:sz w:val="24"/>
          <w:szCs w:val="24"/>
        </w:rPr>
        <w:t>/0</w:t>
      </w:r>
      <w:r>
        <w:rPr>
          <w:sz w:val="24"/>
          <w:szCs w:val="24"/>
        </w:rPr>
        <w:t>4</w:t>
      </w:r>
      <w:r w:rsidRPr="00196D0F">
        <w:rPr>
          <w:sz w:val="24"/>
          <w:szCs w:val="24"/>
        </w:rPr>
        <w:t>/2026, no que tange à análise das Propostas Comerciais, cumpre a esta Unidade informar:</w:t>
      </w:r>
    </w:p>
    <w:p w14:paraId="5DB5E269" w14:textId="77777777" w:rsidR="00196D0F" w:rsidRDefault="00196D0F" w:rsidP="00F0309C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5"/>
        <w:gridCol w:w="647"/>
        <w:gridCol w:w="634"/>
        <w:gridCol w:w="3298"/>
      </w:tblGrid>
      <w:tr w:rsidR="00196D0F" w:rsidRPr="00196D0F" w14:paraId="701214DC" w14:textId="77777777" w:rsidTr="00196D0F">
        <w:trPr>
          <w:trHeight w:val="315"/>
        </w:trPr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31D37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96D0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Empresa</w:t>
            </w: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247F41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96D0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Lote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32A3E7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96D0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Item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68CBE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196D0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Análise</w:t>
            </w:r>
          </w:p>
        </w:tc>
      </w:tr>
      <w:tr w:rsidR="00196D0F" w:rsidRPr="00196D0F" w14:paraId="523A7F75" w14:textId="77777777" w:rsidTr="008D091D">
        <w:trPr>
          <w:trHeight w:val="1515"/>
        </w:trPr>
        <w:tc>
          <w:tcPr>
            <w:tcW w:w="42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732D6" w14:textId="4BC1EA91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MS SOLUCOES INTEGRADAS EM PRODUTOS DE ODONTOLOGIA E HOSPITALARES LTDA </w:t>
            </w:r>
          </w:p>
        </w:tc>
        <w:tc>
          <w:tcPr>
            <w:tcW w:w="64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25F969" w14:textId="306E16A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DF76E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A0479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Atende ao solicitado;</w:t>
            </w:r>
          </w:p>
        </w:tc>
      </w:tr>
      <w:tr w:rsidR="00196D0F" w:rsidRPr="00196D0F" w14:paraId="4BB6C441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87BC1" w14:textId="51AFDD03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06331" w14:textId="4A44536A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A44F6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47C71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084636AC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3DD36" w14:textId="0D10DCD0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A3429" w14:textId="6E249A83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FF709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3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51513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Atende ao solicitado;</w:t>
            </w:r>
          </w:p>
        </w:tc>
      </w:tr>
      <w:tr w:rsidR="00196D0F" w:rsidRPr="00196D0F" w14:paraId="1A1D9C35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C23E1" w14:textId="1D3B6758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9157A" w14:textId="3FEC9E0F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9BFA3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4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9B3A5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Atende ao solicitado;</w:t>
            </w:r>
          </w:p>
        </w:tc>
      </w:tr>
      <w:tr w:rsidR="00196D0F" w:rsidRPr="00196D0F" w14:paraId="23F61763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E59DE" w14:textId="46223A1C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A97D4" w14:textId="3338D80E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F755C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61FFD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Atende ao solicitado;</w:t>
            </w:r>
          </w:p>
        </w:tc>
      </w:tr>
      <w:tr w:rsidR="00196D0F" w:rsidRPr="00196D0F" w14:paraId="744339FB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BE8B6" w14:textId="406EFD17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4B6D5A" w14:textId="0B9CC83F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EEA5E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1D55D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68CD8EE4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45349" w14:textId="20203B01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BF028" w14:textId="50E0EECF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92A29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7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35C01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7C8EE16F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FBCD6" w14:textId="7488E0FB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C28D1" w14:textId="45F3BAFC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6DA47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8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0B57A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6D766B0E" w14:textId="77777777" w:rsidTr="008D091D">
        <w:trPr>
          <w:trHeight w:val="300"/>
        </w:trPr>
        <w:tc>
          <w:tcPr>
            <w:tcW w:w="42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B508B" w14:textId="3EF9B55E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FDA9A7" w14:textId="09254B60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25E9C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452B9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lang w:val="pt-BR" w:eastAsia="pt-BR"/>
              </w:rPr>
              <w:t>Atende ao solicitado;</w:t>
            </w:r>
          </w:p>
        </w:tc>
      </w:tr>
      <w:tr w:rsidR="00196D0F" w:rsidRPr="00196D0F" w14:paraId="4BF43199" w14:textId="77777777" w:rsidTr="00196D0F">
        <w:trPr>
          <w:trHeight w:val="300"/>
        </w:trPr>
        <w:tc>
          <w:tcPr>
            <w:tcW w:w="4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2F5EEFF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TAURUS SERVICOS E COMERCIO EM GERAL LTDA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5FDE90AA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860B67A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14555AA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Modelo 340311 (cor branca) atende ao solicitado;</w:t>
            </w:r>
          </w:p>
        </w:tc>
      </w:tr>
      <w:tr w:rsidR="00196D0F" w:rsidRPr="00196D0F" w14:paraId="3C5AF848" w14:textId="77777777" w:rsidTr="00196D0F">
        <w:trPr>
          <w:trHeight w:val="300"/>
        </w:trPr>
        <w:tc>
          <w:tcPr>
            <w:tcW w:w="4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FA86D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TAURUS SERVICOS E COMERCIO EM GERAL LTDA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D4260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38428E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E07B9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169BDD45" w14:textId="77777777" w:rsidTr="00030949">
        <w:trPr>
          <w:trHeight w:val="300"/>
        </w:trPr>
        <w:tc>
          <w:tcPr>
            <w:tcW w:w="4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3C537" w14:textId="703702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lastRenderedPageBreak/>
              <w:t>TAURUS SERVICOS E COMERCIO EM GERAL LTDA</w:t>
            </w: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18768" w14:textId="1FC8D932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17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144BA5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A885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5990C6A9" w14:textId="77777777" w:rsidTr="00030949">
        <w:trPr>
          <w:trHeight w:val="300"/>
        </w:trPr>
        <w:tc>
          <w:tcPr>
            <w:tcW w:w="4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46991" w14:textId="4FB8DD7C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2E726" w14:textId="62B0B39D" w:rsidR="00196D0F" w:rsidRPr="00196D0F" w:rsidRDefault="00196D0F" w:rsidP="00196D0F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A5FDE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90EE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04FB7B65" w14:textId="77777777" w:rsidTr="00030949">
        <w:trPr>
          <w:trHeight w:val="300"/>
        </w:trPr>
        <w:tc>
          <w:tcPr>
            <w:tcW w:w="4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2372F" w14:textId="0F5B31B2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BCE3C" w14:textId="671E3A1B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38433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37F68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196D0F" w:rsidRPr="00196D0F" w14:paraId="153230F4" w14:textId="77777777" w:rsidTr="00196D0F">
        <w:trPr>
          <w:trHeight w:val="300"/>
        </w:trPr>
        <w:tc>
          <w:tcPr>
            <w:tcW w:w="4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EB99786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ECM TARDELLI DISTRIBUIDORA LTDA</w:t>
            </w: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0F6D49B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21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484731D9" w14:textId="77777777" w:rsidR="00196D0F" w:rsidRPr="00196D0F" w:rsidRDefault="00196D0F" w:rsidP="00196D0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E502F44" w14:textId="77777777" w:rsidR="00196D0F" w:rsidRPr="00196D0F" w:rsidRDefault="00196D0F" w:rsidP="00196D0F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96D0F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</w:t>
            </w:r>
          </w:p>
        </w:tc>
      </w:tr>
    </w:tbl>
    <w:p w14:paraId="51DC0599" w14:textId="77777777" w:rsidR="00271AD5" w:rsidRDefault="00271AD5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sz w:val="24"/>
          <w:szCs w:val="24"/>
        </w:rPr>
      </w:pPr>
      <w:bookmarkStart w:id="0" w:name="_GoBack"/>
      <w:bookmarkEnd w:id="0"/>
    </w:p>
    <w:p w14:paraId="4CDA3F50" w14:textId="5E3E0892" w:rsidR="00BD2C9F" w:rsidRDefault="00BD2C9F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BD2C9F">
        <w:rPr>
          <w:sz w:val="24"/>
          <w:szCs w:val="24"/>
        </w:rPr>
        <w:t>Sendo o que cabia.</w:t>
      </w:r>
    </w:p>
    <w:p w14:paraId="27F7A875" w14:textId="45C1F36F" w:rsidR="00BD2C9F" w:rsidRDefault="00BD2C9F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3CA4CE2E" w14:textId="77777777" w:rsidR="008D26F2" w:rsidRPr="007D56EE" w:rsidRDefault="008D26F2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0FAB962A" w14:textId="61E81A20" w:rsidR="003E6FD0" w:rsidRDefault="00A71503" w:rsidP="00F0309C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96D0F">
        <w:rPr>
          <w:rFonts w:eastAsia="Times New Roman"/>
          <w:color w:val="121212"/>
          <w:sz w:val="24"/>
          <w:szCs w:val="24"/>
          <w:lang w:val="pt-BR" w:eastAsia="pt-BR"/>
        </w:rPr>
        <w:t>07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196D0F">
        <w:rPr>
          <w:rFonts w:eastAsia="Times New Roman"/>
          <w:color w:val="121212"/>
          <w:sz w:val="24"/>
          <w:szCs w:val="24"/>
          <w:lang w:val="pt-BR" w:eastAsia="pt-BR"/>
        </w:rPr>
        <w:t>abril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2659FF91" w14:textId="77777777" w:rsidR="003E6FD0" w:rsidRPr="007D56EE" w:rsidRDefault="003E6FD0" w:rsidP="00BD2C9F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28C23C7F" w:rsidR="00A71503" w:rsidRPr="007D56EE" w:rsidRDefault="00704995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3ACC7B3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704995" w:rsidRPr="007D56EE">
        <w:rPr>
          <w:rFonts w:eastAsia="Times New Roman"/>
          <w:color w:val="121212"/>
          <w:sz w:val="24"/>
          <w:szCs w:val="24"/>
          <w:lang w:val="pt-BR" w:eastAsia="pt-BR"/>
        </w:rPr>
        <w:t>a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Divisão</w:t>
      </w:r>
    </w:p>
    <w:sectPr w:rsidR="0031046D" w:rsidRPr="00A71503" w:rsidSect="00DF2A7D">
      <w:headerReference w:type="default" r:id="rId7"/>
      <w:footerReference w:type="default" r:id="rId8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B72506" w14:textId="77777777" w:rsidR="00752CED" w:rsidRDefault="00752CED" w:rsidP="00DA788F">
      <w:r>
        <w:separator/>
      </w:r>
    </w:p>
  </w:endnote>
  <w:endnote w:type="continuationSeparator" w:id="0">
    <w:p w14:paraId="788D7954" w14:textId="77777777" w:rsidR="00752CED" w:rsidRDefault="00752CED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2BDCE204" w:rsidR="006E007F" w:rsidRPr="00DA3188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</w:p>
  <w:p w14:paraId="49AC435F" w14:textId="77777777" w:rsidR="006E007F" w:rsidRPr="00703150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6E007F" w:rsidRPr="00DA3188" w:rsidRDefault="006E007F" w:rsidP="00D25B2B">
    <w:pPr>
      <w:pStyle w:val="Rodap"/>
      <w:rPr>
        <w:rFonts w:ascii="Verdana" w:hAnsi="Verdana"/>
      </w:rPr>
    </w:pPr>
  </w:p>
  <w:p w14:paraId="3977FCA2" w14:textId="77777777" w:rsidR="006E007F" w:rsidRPr="00D25B2B" w:rsidRDefault="006E007F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B8912" w14:textId="77777777" w:rsidR="00752CED" w:rsidRDefault="00752CED" w:rsidP="00DA788F">
      <w:r>
        <w:separator/>
      </w:r>
    </w:p>
  </w:footnote>
  <w:footnote w:type="continuationSeparator" w:id="0">
    <w:p w14:paraId="458F2B67" w14:textId="77777777" w:rsidR="00752CED" w:rsidRDefault="00752CED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6E007F" w:rsidRDefault="006E00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2F71"/>
    <w:rsid w:val="00056677"/>
    <w:rsid w:val="00061337"/>
    <w:rsid w:val="00066AE5"/>
    <w:rsid w:val="0006724C"/>
    <w:rsid w:val="00067FD2"/>
    <w:rsid w:val="00092224"/>
    <w:rsid w:val="000B33B8"/>
    <w:rsid w:val="000B6F4E"/>
    <w:rsid w:val="000C63FC"/>
    <w:rsid w:val="000D2F63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96D0F"/>
    <w:rsid w:val="001B2FB7"/>
    <w:rsid w:val="001C59F4"/>
    <w:rsid w:val="001C5FDA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71AD5"/>
    <w:rsid w:val="00272B2E"/>
    <w:rsid w:val="002876B7"/>
    <w:rsid w:val="00290351"/>
    <w:rsid w:val="00290CD9"/>
    <w:rsid w:val="002A3026"/>
    <w:rsid w:val="002B0BFF"/>
    <w:rsid w:val="002B2CD7"/>
    <w:rsid w:val="002B387C"/>
    <w:rsid w:val="002B6C8B"/>
    <w:rsid w:val="002C2A79"/>
    <w:rsid w:val="002C3991"/>
    <w:rsid w:val="002E0216"/>
    <w:rsid w:val="002E7B23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079F"/>
    <w:rsid w:val="00394BC3"/>
    <w:rsid w:val="0039510C"/>
    <w:rsid w:val="0039721C"/>
    <w:rsid w:val="003A34AF"/>
    <w:rsid w:val="003A3DCD"/>
    <w:rsid w:val="003B1C91"/>
    <w:rsid w:val="003C08F6"/>
    <w:rsid w:val="003C0EA9"/>
    <w:rsid w:val="003C4894"/>
    <w:rsid w:val="003E06CB"/>
    <w:rsid w:val="003E6FD0"/>
    <w:rsid w:val="003F0BB8"/>
    <w:rsid w:val="003F21E3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665A6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3A07"/>
    <w:rsid w:val="005E6332"/>
    <w:rsid w:val="006028D8"/>
    <w:rsid w:val="00605F51"/>
    <w:rsid w:val="00622CE9"/>
    <w:rsid w:val="00632975"/>
    <w:rsid w:val="0066398A"/>
    <w:rsid w:val="00672B80"/>
    <w:rsid w:val="00680B48"/>
    <w:rsid w:val="00682793"/>
    <w:rsid w:val="00684EAF"/>
    <w:rsid w:val="00695767"/>
    <w:rsid w:val="006B5B82"/>
    <w:rsid w:val="006D3241"/>
    <w:rsid w:val="006D416B"/>
    <w:rsid w:val="006D418E"/>
    <w:rsid w:val="006D7D25"/>
    <w:rsid w:val="006E007F"/>
    <w:rsid w:val="006E4097"/>
    <w:rsid w:val="006E6CA5"/>
    <w:rsid w:val="00701AE9"/>
    <w:rsid w:val="007026AD"/>
    <w:rsid w:val="00703150"/>
    <w:rsid w:val="00704995"/>
    <w:rsid w:val="00704B22"/>
    <w:rsid w:val="0071178A"/>
    <w:rsid w:val="00715C54"/>
    <w:rsid w:val="00752917"/>
    <w:rsid w:val="00752CED"/>
    <w:rsid w:val="00756903"/>
    <w:rsid w:val="007605C7"/>
    <w:rsid w:val="00762B0F"/>
    <w:rsid w:val="0076747F"/>
    <w:rsid w:val="00773D9D"/>
    <w:rsid w:val="007A6446"/>
    <w:rsid w:val="007C53D9"/>
    <w:rsid w:val="007D2EBF"/>
    <w:rsid w:val="007D56EE"/>
    <w:rsid w:val="007E7E49"/>
    <w:rsid w:val="007F4179"/>
    <w:rsid w:val="00816D94"/>
    <w:rsid w:val="0082073D"/>
    <w:rsid w:val="00827DFF"/>
    <w:rsid w:val="00836204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D26F2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50AA"/>
    <w:rsid w:val="009D0416"/>
    <w:rsid w:val="009D4909"/>
    <w:rsid w:val="009F2BEB"/>
    <w:rsid w:val="009F318B"/>
    <w:rsid w:val="00A101F6"/>
    <w:rsid w:val="00A247D0"/>
    <w:rsid w:val="00A300C9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03C6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3C8C"/>
    <w:rsid w:val="00B33BDC"/>
    <w:rsid w:val="00B440B5"/>
    <w:rsid w:val="00B61F85"/>
    <w:rsid w:val="00B756D0"/>
    <w:rsid w:val="00BC1D71"/>
    <w:rsid w:val="00BD2C9F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6007"/>
    <w:rsid w:val="00DA788F"/>
    <w:rsid w:val="00DD7557"/>
    <w:rsid w:val="00DE6629"/>
    <w:rsid w:val="00DF124B"/>
    <w:rsid w:val="00DF2A7D"/>
    <w:rsid w:val="00DF5566"/>
    <w:rsid w:val="00E06E1B"/>
    <w:rsid w:val="00E131C3"/>
    <w:rsid w:val="00E1786D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A65E5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309C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D08BD-ECD7-43F5-8724-B6EA6C444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10</TotalTime>
  <Pages>2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3</cp:revision>
  <cp:lastPrinted>2026-02-12T21:56:00Z</cp:lastPrinted>
  <dcterms:created xsi:type="dcterms:W3CDTF">2026-04-07T21:07:00Z</dcterms:created>
  <dcterms:modified xsi:type="dcterms:W3CDTF">2026-04-07T21:16:00Z</dcterms:modified>
</cp:coreProperties>
</file>